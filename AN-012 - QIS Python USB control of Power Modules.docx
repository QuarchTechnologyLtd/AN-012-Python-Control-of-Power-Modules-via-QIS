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907365">
              <w:rPr>
                <w:noProof/>
                <w:webHidden/>
              </w:rPr>
              <w:t>2</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907365">
              <w:rPr>
                <w:noProof/>
                <w:webHidden/>
              </w:rPr>
              <w:t>4</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907365">
              <w:rPr>
                <w:noProof/>
                <w:webHidden/>
              </w:rPr>
              <w:t>6</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907365">
              <w:rPr>
                <w:noProof/>
                <w:webHidden/>
              </w:rPr>
              <w:t>7</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907365">
              <w:rPr>
                <w:noProof/>
                <w:webHidden/>
              </w:rPr>
              <w:t>7</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907365">
              <w:rPr>
                <w:noProof/>
                <w:webHidden/>
              </w:rPr>
              <w:t>10</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907365">
              <w:rPr>
                <w:noProof/>
                <w:webHidden/>
              </w:rPr>
              <w:t>12</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907365">
              <w:rPr>
                <w:noProof/>
                <w:webHidden/>
              </w:rPr>
              <w:t>12</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907365">
              <w:rPr>
                <w:noProof/>
                <w:webHidden/>
              </w:rPr>
              <w:t>13</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907365">
              <w:rPr>
                <w:noProof/>
                <w:webHidden/>
              </w:rPr>
              <w:t>14</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907365">
              <w:rPr>
                <w:noProof/>
                <w:webHidden/>
              </w:rPr>
              <w:t>17</w:t>
            </w:r>
            <w:r w:rsidR="00047C4B">
              <w:rPr>
                <w:noProof/>
                <w:webHidden/>
              </w:rPr>
              <w:fldChar w:fldCharType="end"/>
            </w:r>
          </w:hyperlink>
        </w:p>
        <w:p w:rsidR="00047C4B" w:rsidRDefault="00974A02">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047C4B" w:rsidRDefault="00974A02">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r>
        <w:t xml:space="preserve">Quarch Programmable Power Modules (PPMs) can be controlled using </w:t>
      </w:r>
      <w:r w:rsidR="000E0E4A">
        <w:t>QIS (the Quarch Instrumentation Server).  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controlled from any language (via  TCP port), so use is not restricted to Python</w:t>
      </w:r>
    </w:p>
    <w:p w:rsidR="0061638F" w:rsidRDefault="0061638F" w:rsidP="000E0E4A">
      <w:pPr>
        <w:pStyle w:val="QBulletlist"/>
      </w:pPr>
      <w:r>
        <w:t>QIS can use multiple devices at the same time, across different interfaces</w:t>
      </w:r>
    </w:p>
    <w:p w:rsidR="0061638F" w:rsidRDefault="0061638F" w:rsidP="000E0E4A">
      <w:pPr>
        <w:pStyle w:val="QBulletlist"/>
      </w:pPr>
      <w:r>
        <w:t>QIS can locate remove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 xml:space="preserve">The automated scripts that control QIS can now be run on the Host PC, or on any other PC on the network.  While this application note demonstrates the use of Python, any language can be used to connect to QIS over TCP and </w:t>
      </w:r>
      <w:r w:rsidR="00413416">
        <w:t>issue commands.</w:t>
      </w:r>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5" w:name="_Toc475542643"/>
      <w:r>
        <w:lastRenderedPageBreak/>
        <w:t>Installation and setup</w:t>
      </w:r>
      <w:bookmarkEnd w:id="65"/>
    </w:p>
    <w:p w:rsidR="008770FD" w:rsidRDefault="008770FD" w:rsidP="008770FD">
      <w:pPr>
        <w:pStyle w:val="Heading2"/>
      </w:pPr>
      <w:bookmarkStart w:id="66" w:name="_Toc475542644"/>
      <w:r>
        <w:t>Linux setup</w:t>
      </w:r>
      <w:bookmarkEnd w:id="66"/>
    </w:p>
    <w:p w:rsidR="00AC465A" w:rsidRPr="00AC465A" w:rsidRDefault="00AC465A" w:rsidP="00AC465A">
      <w:r>
        <w:t>This setup was based on Ubuntu Linux and a clean install.  Changes may be needed for other systems</w:t>
      </w:r>
      <w:r w:rsidR="00F34C98">
        <w:t xml:space="preserve">.  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r w:rsidR="00AC5485">
        <w:t>:</w:t>
      </w:r>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  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–Djava.awt.headless=true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‘nohup’ and ‘&amp;’ on the command:</w:t>
      </w:r>
    </w:p>
    <w:p w:rsidR="00075834" w:rsidRDefault="00075834" w:rsidP="00AC5485">
      <w:pPr>
        <w:pStyle w:val="QuarchCommand"/>
        <w:ind w:firstLine="720"/>
      </w:pPr>
      <w:r>
        <w:t>&gt;nohup java –jar qis.jar &amp;</w:t>
      </w:r>
    </w:p>
    <w:p w:rsidR="00925B77" w:rsidRDefault="00DA72A8" w:rsidP="00AC5485">
      <w:pPr>
        <w:ind w:left="720"/>
      </w:pPr>
      <w:r>
        <w:t>Unless you have used the ‘headless’ option, you should now see a small Quarch icon in the task bar, representing QIS.  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Default USB permissions on Ubuntu may require ‘sudo’ to run QIS, or it will not have access to USB.  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Quarch-Permissions-USB.rules</w:t>
      </w:r>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SUBSYSTEM==”usb”,ATTRS{idVendor}==”16d0”,MODE=”0666”</w:t>
      </w:r>
      <w:r w:rsidRPr="0061638F">
        <w:rPr>
          <w:rFonts w:ascii="Consolas" w:hAnsi="Consolas"/>
        </w:rPr>
        <w:br/>
      </w:r>
      <w:r w:rsidRPr="0061638F">
        <w:rPr>
          <w:rFonts w:ascii="Consolas" w:hAnsi="Consolas"/>
        </w:rPr>
        <w:tab/>
        <w:t>SUBSYSTEM==”usb_device”,ATTRS{idVendor}==”16d0”,MODE=”0666”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r w:rsidRPr="0061638F">
        <w:rPr>
          <w:b/>
        </w:rPr>
        <w:t>sudo cp</w:t>
      </w:r>
      <w:r w:rsidRPr="00636F0F">
        <w:t xml:space="preserve"> </w:t>
      </w:r>
      <w:r w:rsidRPr="00636F0F">
        <w:rPr>
          <w:rStyle w:val="QuarchCommandChar"/>
          <w:rFonts w:ascii="Arial" w:hAnsi="Arial"/>
        </w:rPr>
        <w:t>Quarch-Permissions-USB.rules /etc/udev/rules.d</w:t>
      </w:r>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7" w:name="_Toc475542645"/>
      <w:r>
        <w:lastRenderedPageBreak/>
        <w:t>Windows setup</w:t>
      </w:r>
      <w:bookmarkEnd w:id="67"/>
    </w:p>
    <w:p w:rsidR="00FC54F0" w:rsidRPr="00AC465A" w:rsidRDefault="00FC54F0" w:rsidP="00FC54F0">
      <w:r>
        <w:t xml:space="preserve">This setup was based on </w:t>
      </w:r>
      <w:r w:rsidR="006A508E">
        <w:t>Windows 10</w:t>
      </w:r>
      <w:r>
        <w:t xml:space="preserve"> and a clean install.  Changes may be needed for other systems.  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974A02"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  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–Djava.awt.headless=true –jar qis.jar</w:t>
      </w:r>
    </w:p>
    <w:p w:rsidR="0006283E" w:rsidRDefault="0006283E" w:rsidP="0006283E">
      <w:pPr>
        <w:ind w:left="720"/>
      </w:pPr>
      <w:r>
        <w:t>Unless you have used the ‘headless’ option, you should now see a small Quarch icon in the task bar, representing QIS.  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8" w:name="_Toc475542646"/>
      <w:r>
        <w:lastRenderedPageBreak/>
        <w:t>Provided Examples</w:t>
      </w:r>
      <w:bookmarkEnd w:id="68"/>
    </w:p>
    <w:p w:rsidR="003F332C" w:rsidRDefault="0006283E" w:rsidP="003F332C">
      <w:pPr>
        <w:pStyle w:val="Heading2"/>
      </w:pPr>
      <w:bookmarkStart w:id="69" w:name="_Toc475542647"/>
      <w:r>
        <w:t>Locating devices</w:t>
      </w:r>
      <w:bookmarkEnd w:id="69"/>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get a list of available devices.  This lets us see what is available, and conform that everything is working.</w:t>
      </w:r>
    </w:p>
    <w:p w:rsidR="003F332C" w:rsidRDefault="0006283E" w:rsidP="003F332C">
      <w:r>
        <w:t>The name format will be used later for choosing the module to use.  For example:</w:t>
      </w:r>
    </w:p>
    <w:p w:rsidR="0006283E" w:rsidRDefault="0006283E" w:rsidP="003F332C">
      <w:r>
        <w:t>usb::qtl1847-01-016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0" w:name="_Toc475542648"/>
      <w:r>
        <w:lastRenderedPageBreak/>
        <w:t>Streaming capture example</w:t>
      </w:r>
      <w:bookmarkEnd w:id="70"/>
    </w:p>
    <w:p w:rsidR="00CB554F" w:rsidRDefault="00CB554F" w:rsidP="00CB554F">
      <w:r>
        <w:t xml:space="preserve">The file </w:t>
      </w:r>
      <w:r w:rsidR="0006283E">
        <w:t>Qis</w:t>
      </w:r>
      <w:r>
        <w:t xml:space="preserve">StreamExample.py connects to </w:t>
      </w:r>
      <w:r w:rsidR="0006283E">
        <w:t>a selected</w:t>
      </w:r>
      <w:r>
        <w:t xml:space="preserve"> module and runs a number of commands to prepare for streaming capture of data.</w:t>
      </w:r>
    </w:p>
    <w:p w:rsidR="0006283E" w:rsidRDefault="00CB554F" w:rsidP="00CB554F">
      <w:r>
        <w:t xml:space="preserve">‘Streaming’ involves the PC client software constantly puling data back from the Quarch module.  This allows for much longer recording times that when using the internal RAM on the module.  The lower the averaging rate, the faster that data must be read back to keep up.  XLC modules can generally stream at 16 sample averaging with a fast PC.  </w:t>
      </w:r>
      <w:r w:rsidR="0006283E">
        <w:t>HD modules can generally get to 4 sample averaging.</w:t>
      </w:r>
    </w:p>
    <w:p w:rsidR="00DF2C2D" w:rsidRDefault="00DF2C2D" w:rsidP="00CB554F">
      <w:r>
        <w:t>QIS holds a large data buffer, and will keep pulling data back from the module when the Python script is busy.  This allows you to perform additional tasks, such as invoking an IO transfer to the device you are testing.</w:t>
      </w:r>
    </w:p>
    <w:p w:rsidR="00CB554F" w:rsidRDefault="00CB554F" w:rsidP="00CB554F">
      <w:r>
        <w:t>This example is set to a far higher value initially so as to produce a small and simple CSV file.</w:t>
      </w:r>
    </w:p>
    <w:p w:rsidR="00CB554F" w:rsidRDefault="00A670F7" w:rsidP="00A670F7">
      <w:r>
        <w:t>The script sets up the module and then begins streaming for a set period of time.  When complete</w:t>
      </w:r>
      <w:r w:rsidR="00CB554F">
        <w:t xml:space="preserve"> a CVS file</w:t>
      </w:r>
      <w:r>
        <w:t xml:space="preserve"> will have been created</w:t>
      </w:r>
      <w:r w:rsidR="00CB554F">
        <w:t>, for later viewing and processing.</w:t>
      </w:r>
    </w:p>
    <w:p w:rsidR="00CB554F" w:rsidRDefault="00CB554F" w:rsidP="00CB554F">
      <w:pPr>
        <w:pStyle w:val="QuarchCommand"/>
      </w:pPr>
      <w:r>
        <w:t xml:space="preserve">&gt;python </w:t>
      </w:r>
      <w:r w:rsidR="0006283E">
        <w:t>Qis</w:t>
      </w:r>
      <w:r>
        <w:t>StreamExample.py</w:t>
      </w:r>
    </w:p>
    <w:p w:rsidR="00CB554F" w:rsidRDefault="00CB554F" w:rsidP="00CB554F">
      <w:pPr>
        <w:pStyle w:val="Centredimage"/>
      </w:pPr>
      <w:r>
        <w:rPr>
          <w:lang w:val="en-US" w:eastAsia="en-US"/>
        </w:rPr>
        <w:drawing>
          <wp:inline distT="0" distB="0" distL="0" distR="0" wp14:anchorId="06240502" wp14:editId="2EE0C9DC">
            <wp:extent cx="5730972" cy="29971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2" cy="2997199"/>
                    </a:xfrm>
                    <a:prstGeom prst="rect">
                      <a:avLst/>
                    </a:prstGeom>
                  </pic:spPr>
                </pic:pic>
              </a:graphicData>
            </a:graphic>
          </wp:inline>
        </w:drawing>
      </w:r>
    </w:p>
    <w:p w:rsidR="00CB554F" w:rsidRPr="003F332C" w:rsidRDefault="00CB554F" w:rsidP="00CB554F">
      <w:pPr>
        <w:pStyle w:val="Centredimage"/>
        <w:jc w:val="left"/>
      </w:pPr>
      <w:r>
        <w:t>The output the commands that we ran (and their responses). It also shows the statistics on the data that we pulled back from the module.</w:t>
      </w:r>
    </w:p>
    <w:p w:rsidR="00F8146B" w:rsidRDefault="00F8146B">
      <w:pPr>
        <w:spacing w:before="0" w:after="160" w:line="259" w:lineRule="auto"/>
        <w:rPr>
          <w:rFonts w:eastAsiaTheme="majorEastAsia" w:cstheme="majorBidi"/>
          <w:b/>
          <w:color w:val="1F4E79" w:themeColor="accent1" w:themeShade="80"/>
          <w:sz w:val="36"/>
          <w:szCs w:val="32"/>
        </w:rPr>
      </w:pPr>
      <w:r>
        <w:br w:type="page"/>
      </w:r>
    </w:p>
    <w:p w:rsidR="003B4E09" w:rsidRDefault="003B4E09" w:rsidP="00F8146B">
      <w:pPr>
        <w:pStyle w:val="Heading1"/>
      </w:pPr>
      <w:bookmarkStart w:id="71" w:name="_Toc475542649"/>
      <w:r>
        <w:lastRenderedPageBreak/>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1"/>
    </w:p>
    <w:p w:rsidR="00E6024F" w:rsidRDefault="00F8146B" w:rsidP="00F8146B">
      <w:r>
        <w:t>QIS has a built in Terminal</w:t>
      </w:r>
      <w:r w:rsidR="00CF043C">
        <w:t>.  When running, there will be an icon in the task bar.  Right click this and select ‘Show Terminal’</w:t>
      </w:r>
      <w:r w:rsidR="003B4E09">
        <w:t xml:space="preserve">.  If the icon does not work on your linux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t>&gt;$help</w:t>
      </w:r>
    </w:p>
    <w:p w:rsidR="00C13B55" w:rsidRDefault="00C13B55">
      <w:pPr>
        <w:spacing w:before="0" w:after="160" w:line="259" w:lineRule="auto"/>
      </w:pPr>
      <w:r>
        <w:lastRenderedPageBreak/>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2" w:name="_Toc475542650"/>
      <w:r>
        <w:lastRenderedPageBreak/>
        <w:t>QIS remote terminal control</w:t>
      </w:r>
      <w:bookmarkEnd w:id="72"/>
    </w:p>
    <w:p w:rsidR="00047C4B" w:rsidRDefault="00E22C0E" w:rsidP="00E22C0E">
      <w:r>
        <w:t>QIS works by exposing a TCP</w:t>
      </w:r>
      <w:r w:rsidR="00047C4B">
        <w:t xml:space="preserve"> port on the PC it runs on.  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rPr>
          <w:lang w:val="en-US" w:eastAsia="en-US"/>
        </w:rP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rPr>
          <w:lang w:val="en-US" w:eastAsia="en-US"/>
        </w:rP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  If the terminal is closed, you will not be able to open it again.</w:t>
      </w:r>
    </w:p>
    <w:p w:rsidR="004378A5" w:rsidRDefault="004378A5" w:rsidP="004378A5">
      <w:pPr>
        <w:ind w:left="1440"/>
      </w:pPr>
      <w:r>
        <w:t>As the taskbar icon does not work, you may</w:t>
      </w:r>
      <w:bookmarkStart w:id="73" w:name="_GoBack"/>
      <w:bookmarkEnd w:id="73"/>
      <w:r>
        <w:t xml:space="preserve">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50305359"/>
      <w:bookmarkStart w:id="75" w:name="_Toc425349828"/>
      <w:bookmarkStart w:id="76" w:name="_Toc422324324"/>
      <w:bookmarkStart w:id="77" w:name="_Toc475542651"/>
      <w:r w:rsidR="00CB6535" w:rsidRPr="00653A65">
        <w:t>Customer</w:t>
      </w:r>
      <w:r w:rsidR="00CB6535">
        <w:t xml:space="preserve"> s</w:t>
      </w:r>
      <w:r w:rsidR="00CB6535" w:rsidRPr="00F007C4">
        <w:t>upport</w:t>
      </w:r>
      <w:bookmarkEnd w:id="74"/>
      <w:bookmarkEnd w:id="75"/>
      <w:bookmarkEnd w:id="76"/>
      <w:r w:rsidR="00CB6535">
        <w:t xml:space="preserve"> from Quarch</w:t>
      </w:r>
      <w:bookmarkEnd w:id="77"/>
    </w:p>
    <w:p w:rsidR="00CB6535" w:rsidRDefault="00CB6535" w:rsidP="00434722">
      <w:r>
        <w:t xml:space="preserve">There are multiple ways to access the support you need. You can contact us directly or access an extensive range of valuable support materials from </w:t>
      </w:r>
      <w:hyperlink r:id="rId20"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See </w:t>
      </w:r>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BB5237">
      <w:headerReference w:type="default" r:id="rId27"/>
      <w:footerReference w:type="default" r:id="rId28"/>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A02" w:rsidRDefault="00974A02" w:rsidP="009F3CE7">
      <w:r>
        <w:separator/>
      </w:r>
    </w:p>
  </w:endnote>
  <w:endnote w:type="continuationSeparator" w:id="0">
    <w:p w:rsidR="00974A02" w:rsidRDefault="00974A02"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642D29">
      <w:t>-02</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4378A5">
      <w:rPr>
        <w:noProof/>
      </w:rPr>
      <w:t>20</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4378A5">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A02" w:rsidRDefault="00974A02" w:rsidP="009F3CE7">
      <w:r>
        <w:separator/>
      </w:r>
    </w:p>
  </w:footnote>
  <w:footnote w:type="continuationSeparator" w:id="0">
    <w:p w:rsidR="00974A02" w:rsidRDefault="00974A02"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77CF"/>
    <w:rsid w:val="00387291"/>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6FD8"/>
    <w:rsid w:val="00531392"/>
    <w:rsid w:val="0054120C"/>
    <w:rsid w:val="00555FEC"/>
    <w:rsid w:val="005648CC"/>
    <w:rsid w:val="005D1A8B"/>
    <w:rsid w:val="005D2713"/>
    <w:rsid w:val="005E0C31"/>
    <w:rsid w:val="005E6E22"/>
    <w:rsid w:val="0060203A"/>
    <w:rsid w:val="00602419"/>
    <w:rsid w:val="00603B1F"/>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93135"/>
    <w:rsid w:val="008A77E0"/>
    <w:rsid w:val="008A7DA6"/>
    <w:rsid w:val="008C6132"/>
    <w:rsid w:val="008E14A0"/>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235C"/>
    <w:rsid w:val="00983FE6"/>
    <w:rsid w:val="00984A3C"/>
    <w:rsid w:val="009902AF"/>
    <w:rsid w:val="0099735D"/>
    <w:rsid w:val="009B3472"/>
    <w:rsid w:val="009C3A2C"/>
    <w:rsid w:val="009D2258"/>
    <w:rsid w:val="009D5906"/>
    <w:rsid w:val="009E4422"/>
    <w:rsid w:val="009F3CE7"/>
    <w:rsid w:val="00A075B1"/>
    <w:rsid w:val="00A36557"/>
    <w:rsid w:val="00A424F9"/>
    <w:rsid w:val="00A44F05"/>
    <w:rsid w:val="00A63968"/>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B55"/>
    <w:rsid w:val="00C13FB6"/>
    <w:rsid w:val="00C16186"/>
    <w:rsid w:val="00C24521"/>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2C0E"/>
    <w:rsid w:val="00E37EEA"/>
    <w:rsid w:val="00E455B8"/>
    <w:rsid w:val="00E476D6"/>
    <w:rsid w:val="00E55C62"/>
    <w:rsid w:val="00E56BBA"/>
    <w:rsid w:val="00E6024F"/>
    <w:rsid w:val="00E67C80"/>
    <w:rsid w:val="00E736C9"/>
    <w:rsid w:val="00E75365"/>
    <w:rsid w:val="00E75467"/>
    <w:rsid w:val="00E77C84"/>
    <w:rsid w:val="00E81070"/>
    <w:rsid w:val="00EB2607"/>
    <w:rsid w:val="00EC27F7"/>
    <w:rsid w:val="00EF105F"/>
    <w:rsid w:val="00EF5EFA"/>
    <w:rsid w:val="00EF78F6"/>
    <w:rsid w:val="00F01C1A"/>
    <w:rsid w:val="00F02356"/>
    <w:rsid w:val="00F106F0"/>
    <w:rsid w:val="00F16CCD"/>
    <w:rsid w:val="00F278DB"/>
    <w:rsid w:val="00F34C98"/>
    <w:rsid w:val="00F6296B"/>
    <w:rsid w:val="00F633C6"/>
    <w:rsid w:val="00F8146B"/>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quarch.com/sup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DAEF65-C215-4DE1-ADDB-8E1226A2F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193</TotalTime>
  <Pages>20</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Andy Norrie</cp:lastModifiedBy>
  <cp:revision>46</cp:revision>
  <cp:lastPrinted>2017-02-22T16:04:00Z</cp:lastPrinted>
  <dcterms:created xsi:type="dcterms:W3CDTF">2017-02-22T11:54:00Z</dcterms:created>
  <dcterms:modified xsi:type="dcterms:W3CDTF">2017-02-24T17:30:00Z</dcterms:modified>
</cp:coreProperties>
</file>