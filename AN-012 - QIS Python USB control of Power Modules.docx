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p>
    <w:p w:rsidR="00C13FB6" w:rsidRPr="0099735D" w:rsidRDefault="00C13FB6" w:rsidP="009F3CE7">
      <w:pPr>
        <w:pStyle w:val="ManualTitle"/>
      </w:pPr>
      <w:bookmarkStart w:id="38" w:name="_Toc464219375"/>
      <w:bookmarkStart w:id="39" w:name="_Toc464649156"/>
      <w:bookmarkStart w:id="40" w:name="_Toc465069495"/>
      <w:bookmarkStart w:id="41" w:name="_Toc465073963"/>
      <w:bookmarkStart w:id="42" w:name="_Toc465168326"/>
      <w:bookmarkStart w:id="43" w:name="_Toc465171757"/>
      <w:r w:rsidRPr="0099735D">
        <w:t>Quarch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bookmarkEnd w:id="39"/>
      <w:bookmarkEnd w:id="40"/>
      <w:bookmarkEnd w:id="41"/>
      <w:bookmarkEnd w:id="42"/>
      <w:bookmarkEnd w:id="43"/>
    </w:p>
    <w:p w:rsidR="00C13FB6" w:rsidRPr="003777CF" w:rsidRDefault="008A77E0" w:rsidP="009F3CE7">
      <w:pPr>
        <w:pStyle w:val="ManualTitle"/>
      </w:pPr>
      <w:r>
        <w:t>AN-0</w:t>
      </w:r>
      <w:r w:rsidR="000E0E4A">
        <w:t>12</w:t>
      </w:r>
    </w:p>
    <w:p w:rsidR="00C13FB6" w:rsidRDefault="008A77E0" w:rsidP="009F3CE7">
      <w:pPr>
        <w:pStyle w:val="ManualTitle"/>
      </w:pPr>
      <w:r>
        <w:t>Application Note</w:t>
      </w:r>
    </w:p>
    <w:p w:rsidR="00C13FB6" w:rsidRDefault="00C13FB6" w:rsidP="009F3CE7"/>
    <w:p w:rsidR="00C13FB6" w:rsidRDefault="000E0E4A" w:rsidP="000E0E4A">
      <w:pPr>
        <w:pStyle w:val="ManualSub-title"/>
      </w:pPr>
      <w:r>
        <w:t>QIS Python control of power modules</w:t>
      </w:r>
    </w:p>
    <w:p w:rsidR="00C13FB6" w:rsidRDefault="00C13FB6" w:rsidP="009F3CE7"/>
    <w:p w:rsidR="00C13FB6" w:rsidRPr="003777CF" w:rsidRDefault="003777CF" w:rsidP="009F3CE7">
      <w:pPr>
        <w:pStyle w:val="ManualSub-title"/>
      </w:pPr>
      <w:r w:rsidRPr="003777CF">
        <w:t>For use with:</w:t>
      </w:r>
    </w:p>
    <w:p w:rsidR="00C13FB6" w:rsidRDefault="008A77E0" w:rsidP="009F3CE7">
      <w:pPr>
        <w:pStyle w:val="ManualSub-title"/>
        <w:rPr>
          <w:b/>
        </w:rPr>
      </w:pPr>
      <w:r>
        <w:rPr>
          <w:b/>
        </w:rPr>
        <w:t>Original Power Modules</w:t>
      </w:r>
      <w:r>
        <w:rPr>
          <w:b/>
        </w:rPr>
        <w:br/>
        <w:t>XLC Power Modules</w:t>
      </w:r>
      <w:r w:rsidR="000E0E4A">
        <w:rPr>
          <w:b/>
        </w:rPr>
        <w:br/>
        <w:t>HD Power Modules</w:t>
      </w:r>
    </w:p>
    <w:p w:rsidR="008A77E0" w:rsidRDefault="008A77E0" w:rsidP="009F3CE7">
      <w:pPr>
        <w:pStyle w:val="ManualSub-title"/>
        <w:rPr>
          <w:b/>
        </w:rPr>
      </w:pPr>
    </w:p>
    <w:p w:rsidR="008A77E0" w:rsidRPr="00AB048F" w:rsidRDefault="008A77E0" w:rsidP="009F3CE7">
      <w:pPr>
        <w:pStyle w:val="ManualSub-title"/>
        <w:rPr>
          <w:b/>
        </w:rPr>
      </w:pPr>
    </w:p>
    <w:p w:rsidR="00C13FB6" w:rsidRDefault="00C13FB6" w:rsidP="009F3CE7"/>
    <w:p w:rsidR="00C13FB6" w:rsidRDefault="00C13FB6" w:rsidP="009F3CE7">
      <w:pPr>
        <w:pStyle w:val="Centredimage"/>
      </w:pPr>
      <w:r w:rsidRPr="00E44869">
        <w:rPr>
          <w:lang w:val="en-US" w:eastAsia="en-US"/>
        </w:rPr>
        <w:drawing>
          <wp:inline distT="0" distB="0" distL="0" distR="0">
            <wp:extent cx="3695994" cy="1906954"/>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994" cy="1906954"/>
                    </a:xfrm>
                    <a:prstGeom prst="rect">
                      <a:avLst/>
                    </a:prstGeom>
                  </pic:spPr>
                </pic:pic>
              </a:graphicData>
            </a:graphic>
          </wp:inline>
        </w:drawing>
      </w:r>
    </w:p>
    <w:p w:rsidR="00893135" w:rsidRDefault="00893135" w:rsidP="009F3CE7"/>
    <w:p w:rsidR="00C13FB6" w:rsidRDefault="00C13FB6" w:rsidP="009F3CE7">
      <w:pPr>
        <w:pStyle w:val="Heading1"/>
      </w:pPr>
      <w:bookmarkStart w:id="44" w:name="_Toc260389311"/>
      <w:bookmarkStart w:id="45" w:name="_Toc262028175"/>
      <w:bookmarkStart w:id="46" w:name="_Toc262029014"/>
      <w:bookmarkStart w:id="47" w:name="_Toc262048129"/>
      <w:bookmarkStart w:id="48" w:name="_Toc262048517"/>
      <w:bookmarkStart w:id="49" w:name="_Toc262048569"/>
      <w:bookmarkStart w:id="50" w:name="_Toc276715494"/>
      <w:bookmarkStart w:id="51" w:name="_Toc276715534"/>
      <w:bookmarkStart w:id="52" w:name="_Toc276716140"/>
      <w:bookmarkStart w:id="53" w:name="_Toc276720080"/>
      <w:bookmarkStart w:id="54" w:name="_Toc277602561"/>
      <w:bookmarkEnd w:id="37"/>
      <w:r>
        <w:br w:type="page"/>
      </w:r>
      <w:bookmarkStart w:id="55" w:name="_Toc359856653"/>
      <w:bookmarkStart w:id="56" w:name="_Toc362960378"/>
      <w:bookmarkStart w:id="57" w:name="_Toc372718893"/>
      <w:bookmarkStart w:id="58" w:name="_Toc372718921"/>
      <w:bookmarkStart w:id="59" w:name="_Toc372718985"/>
      <w:bookmarkStart w:id="60" w:name="_Toc372720479"/>
      <w:bookmarkStart w:id="61" w:name="_Toc465168329"/>
      <w:bookmarkStart w:id="62" w:name="_Toc475542640"/>
      <w:r>
        <w:lastRenderedPageBreak/>
        <w:t>Change History</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592"/>
        <w:gridCol w:w="5432"/>
      </w:tblGrid>
      <w:tr w:rsidR="00C13FB6" w:rsidTr="000E0E4A">
        <w:tc>
          <w:tcPr>
            <w:tcW w:w="992" w:type="dxa"/>
          </w:tcPr>
          <w:p w:rsidR="00C13FB6" w:rsidRDefault="008A77E0" w:rsidP="009F3CE7">
            <w:r>
              <w:t>-01</w:t>
            </w:r>
          </w:p>
        </w:tc>
        <w:tc>
          <w:tcPr>
            <w:tcW w:w="2592" w:type="dxa"/>
          </w:tcPr>
          <w:p w:rsidR="00C13FB6" w:rsidRDefault="000E0E4A" w:rsidP="009F3CE7">
            <w:r>
              <w:t>Dec 2016</w:t>
            </w:r>
          </w:p>
        </w:tc>
        <w:tc>
          <w:tcPr>
            <w:tcW w:w="5432" w:type="dxa"/>
          </w:tcPr>
          <w:p w:rsidR="007572AF" w:rsidRDefault="00C13FB6" w:rsidP="009F3CE7">
            <w:r>
              <w:t>Initial Release</w:t>
            </w:r>
          </w:p>
        </w:tc>
      </w:tr>
      <w:tr w:rsidR="00C13FB6" w:rsidTr="000E0E4A">
        <w:tc>
          <w:tcPr>
            <w:tcW w:w="992" w:type="dxa"/>
          </w:tcPr>
          <w:p w:rsidR="00C13FB6" w:rsidRDefault="00785261" w:rsidP="009F3CE7">
            <w:r>
              <w:t>-02</w:t>
            </w:r>
          </w:p>
        </w:tc>
        <w:tc>
          <w:tcPr>
            <w:tcW w:w="2592" w:type="dxa"/>
          </w:tcPr>
          <w:p w:rsidR="00C13FB6" w:rsidRDefault="000E0E4A" w:rsidP="009F3CE7">
            <w:r>
              <w:t>Feb 2017</w:t>
            </w:r>
          </w:p>
        </w:tc>
        <w:tc>
          <w:tcPr>
            <w:tcW w:w="5432" w:type="dxa"/>
          </w:tcPr>
          <w:p w:rsidR="00C13FB6" w:rsidRDefault="00785261" w:rsidP="000E0E4A">
            <w:r>
              <w:t xml:space="preserve">Improved </w:t>
            </w:r>
            <w:r w:rsidR="000E0E4A">
              <w:t>documentation</w:t>
            </w:r>
          </w:p>
        </w:tc>
      </w:tr>
    </w:tbl>
    <w:p w:rsidR="00C13FB6" w:rsidRDefault="00C13FB6" w:rsidP="009F3CE7"/>
    <w:p w:rsidR="003777CF" w:rsidRDefault="003777CF" w:rsidP="009F3CE7">
      <w:r>
        <w:br w:type="page"/>
      </w:r>
      <w:bookmarkStart w:id="63" w:name="_GoBack"/>
      <w:bookmarkEnd w:id="63"/>
    </w:p>
    <w:p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p w:rsidR="00047C4B" w:rsidRDefault="00754DA8">
          <w:pPr>
            <w:pStyle w:val="TOC1"/>
            <w:rPr>
              <w:rFonts w:asciiTheme="minorHAnsi" w:hAnsiTheme="minorHAnsi" w:cstheme="minorBidi"/>
              <w:b w:val="0"/>
              <w:noProof/>
              <w:sz w:val="22"/>
              <w:szCs w:val="22"/>
              <w:lang w:bidi="ar-SA"/>
            </w:rPr>
          </w:pPr>
          <w:r>
            <w:fldChar w:fldCharType="begin"/>
          </w:r>
          <w:r w:rsidR="002B5D9D">
            <w:instrText xml:space="preserve"> TOC \o "2-2" \h \z \t "Heading 1,1" </w:instrText>
          </w:r>
          <w:r>
            <w:fldChar w:fldCharType="separate"/>
          </w:r>
          <w:hyperlink w:anchor="_Toc475542640" w:history="1">
            <w:r w:rsidR="00047C4B" w:rsidRPr="00406CE9">
              <w:rPr>
                <w:rStyle w:val="Hyperlink"/>
                <w:noProof/>
              </w:rPr>
              <w:t>Change History</w:t>
            </w:r>
            <w:r w:rsidR="00047C4B">
              <w:rPr>
                <w:noProof/>
                <w:webHidden/>
              </w:rPr>
              <w:tab/>
            </w:r>
            <w:r w:rsidR="00047C4B">
              <w:rPr>
                <w:noProof/>
                <w:webHidden/>
              </w:rPr>
              <w:fldChar w:fldCharType="begin"/>
            </w:r>
            <w:r w:rsidR="00047C4B">
              <w:rPr>
                <w:noProof/>
                <w:webHidden/>
              </w:rPr>
              <w:instrText xml:space="preserve"> PAGEREF _Toc475542640 \h </w:instrText>
            </w:r>
            <w:r w:rsidR="00047C4B">
              <w:rPr>
                <w:noProof/>
                <w:webHidden/>
              </w:rPr>
            </w:r>
            <w:r w:rsidR="00047C4B">
              <w:rPr>
                <w:noProof/>
                <w:webHidden/>
              </w:rPr>
              <w:fldChar w:fldCharType="separate"/>
            </w:r>
            <w:r w:rsidR="00047C4B">
              <w:rPr>
                <w:noProof/>
                <w:webHidden/>
              </w:rPr>
              <w:t>2</w:t>
            </w:r>
            <w:r w:rsidR="00047C4B">
              <w:rPr>
                <w:noProof/>
                <w:webHidden/>
              </w:rPr>
              <w:fldChar w:fldCharType="end"/>
            </w:r>
          </w:hyperlink>
        </w:p>
        <w:p w:rsidR="00047C4B" w:rsidRDefault="00047C4B">
          <w:pPr>
            <w:pStyle w:val="TOC1"/>
            <w:rPr>
              <w:rFonts w:asciiTheme="minorHAnsi" w:hAnsiTheme="minorHAnsi" w:cstheme="minorBidi"/>
              <w:b w:val="0"/>
              <w:noProof/>
              <w:sz w:val="22"/>
              <w:szCs w:val="22"/>
              <w:lang w:bidi="ar-SA"/>
            </w:rPr>
          </w:pPr>
          <w:hyperlink w:anchor="_Toc475542641" w:history="1">
            <w:r w:rsidRPr="00406CE9">
              <w:rPr>
                <w:rStyle w:val="Hyperlink"/>
                <w:noProof/>
              </w:rPr>
              <w:t>Introduction</w:t>
            </w:r>
            <w:r>
              <w:rPr>
                <w:noProof/>
                <w:webHidden/>
              </w:rPr>
              <w:tab/>
            </w:r>
            <w:r>
              <w:rPr>
                <w:noProof/>
                <w:webHidden/>
              </w:rPr>
              <w:fldChar w:fldCharType="begin"/>
            </w:r>
            <w:r>
              <w:rPr>
                <w:noProof/>
                <w:webHidden/>
              </w:rPr>
              <w:instrText xml:space="preserve"> PAGEREF _Toc475542641 \h </w:instrText>
            </w:r>
            <w:r>
              <w:rPr>
                <w:noProof/>
                <w:webHidden/>
              </w:rPr>
            </w:r>
            <w:r>
              <w:rPr>
                <w:noProof/>
                <w:webHidden/>
              </w:rPr>
              <w:fldChar w:fldCharType="separate"/>
            </w:r>
            <w:r>
              <w:rPr>
                <w:noProof/>
                <w:webHidden/>
              </w:rPr>
              <w:t>4</w:t>
            </w:r>
            <w:r>
              <w:rPr>
                <w:noProof/>
                <w:webHidden/>
              </w:rPr>
              <w:fldChar w:fldCharType="end"/>
            </w:r>
          </w:hyperlink>
        </w:p>
        <w:p w:rsidR="00047C4B" w:rsidRDefault="00047C4B">
          <w:pPr>
            <w:pStyle w:val="TOC1"/>
            <w:rPr>
              <w:rFonts w:asciiTheme="minorHAnsi" w:hAnsiTheme="minorHAnsi" w:cstheme="minorBidi"/>
              <w:b w:val="0"/>
              <w:noProof/>
              <w:sz w:val="22"/>
              <w:szCs w:val="22"/>
              <w:lang w:bidi="ar-SA"/>
            </w:rPr>
          </w:pPr>
          <w:hyperlink w:anchor="_Toc475542642" w:history="1">
            <w:r w:rsidRPr="00406CE9">
              <w:rPr>
                <w:rStyle w:val="Hyperlink"/>
                <w:noProof/>
              </w:rPr>
              <w:t>Modules Supported</w:t>
            </w:r>
            <w:r>
              <w:rPr>
                <w:noProof/>
                <w:webHidden/>
              </w:rPr>
              <w:tab/>
            </w:r>
            <w:r>
              <w:rPr>
                <w:noProof/>
                <w:webHidden/>
              </w:rPr>
              <w:fldChar w:fldCharType="begin"/>
            </w:r>
            <w:r>
              <w:rPr>
                <w:noProof/>
                <w:webHidden/>
              </w:rPr>
              <w:instrText xml:space="preserve"> PAGEREF _Toc475542642 \h </w:instrText>
            </w:r>
            <w:r>
              <w:rPr>
                <w:noProof/>
                <w:webHidden/>
              </w:rPr>
            </w:r>
            <w:r>
              <w:rPr>
                <w:noProof/>
                <w:webHidden/>
              </w:rPr>
              <w:fldChar w:fldCharType="separate"/>
            </w:r>
            <w:r>
              <w:rPr>
                <w:noProof/>
                <w:webHidden/>
              </w:rPr>
              <w:t>6</w:t>
            </w:r>
            <w:r>
              <w:rPr>
                <w:noProof/>
                <w:webHidden/>
              </w:rPr>
              <w:fldChar w:fldCharType="end"/>
            </w:r>
          </w:hyperlink>
        </w:p>
        <w:p w:rsidR="00047C4B" w:rsidRDefault="00047C4B">
          <w:pPr>
            <w:pStyle w:val="TOC1"/>
            <w:rPr>
              <w:rFonts w:asciiTheme="minorHAnsi" w:hAnsiTheme="minorHAnsi" w:cstheme="minorBidi"/>
              <w:b w:val="0"/>
              <w:noProof/>
              <w:sz w:val="22"/>
              <w:szCs w:val="22"/>
              <w:lang w:bidi="ar-SA"/>
            </w:rPr>
          </w:pPr>
          <w:hyperlink w:anchor="_Toc475542643" w:history="1">
            <w:r w:rsidRPr="00406CE9">
              <w:rPr>
                <w:rStyle w:val="Hyperlink"/>
                <w:noProof/>
              </w:rPr>
              <w:t>Installation and setup</w:t>
            </w:r>
            <w:r>
              <w:rPr>
                <w:noProof/>
                <w:webHidden/>
              </w:rPr>
              <w:tab/>
            </w:r>
            <w:r>
              <w:rPr>
                <w:noProof/>
                <w:webHidden/>
              </w:rPr>
              <w:fldChar w:fldCharType="begin"/>
            </w:r>
            <w:r>
              <w:rPr>
                <w:noProof/>
                <w:webHidden/>
              </w:rPr>
              <w:instrText xml:space="preserve"> PAGEREF _Toc475542643 \h </w:instrText>
            </w:r>
            <w:r>
              <w:rPr>
                <w:noProof/>
                <w:webHidden/>
              </w:rPr>
            </w:r>
            <w:r>
              <w:rPr>
                <w:noProof/>
                <w:webHidden/>
              </w:rPr>
              <w:fldChar w:fldCharType="separate"/>
            </w:r>
            <w:r>
              <w:rPr>
                <w:noProof/>
                <w:webHidden/>
              </w:rPr>
              <w:t>7</w:t>
            </w:r>
            <w:r>
              <w:rPr>
                <w:noProof/>
                <w:webHidden/>
              </w:rPr>
              <w:fldChar w:fldCharType="end"/>
            </w:r>
          </w:hyperlink>
        </w:p>
        <w:p w:rsidR="00047C4B" w:rsidRDefault="00047C4B">
          <w:pPr>
            <w:pStyle w:val="TOC2"/>
            <w:rPr>
              <w:rFonts w:asciiTheme="minorHAnsi" w:hAnsiTheme="minorHAnsi" w:cstheme="minorBidi"/>
              <w:noProof/>
              <w:sz w:val="22"/>
              <w:szCs w:val="22"/>
              <w:lang w:bidi="ar-SA"/>
            </w:rPr>
          </w:pPr>
          <w:hyperlink w:anchor="_Toc475542644" w:history="1">
            <w:r w:rsidRPr="00406CE9">
              <w:rPr>
                <w:rStyle w:val="Hyperlink"/>
                <w:noProof/>
              </w:rPr>
              <w:t>Linux setup</w:t>
            </w:r>
            <w:r>
              <w:rPr>
                <w:noProof/>
                <w:webHidden/>
              </w:rPr>
              <w:tab/>
            </w:r>
            <w:r>
              <w:rPr>
                <w:noProof/>
                <w:webHidden/>
              </w:rPr>
              <w:fldChar w:fldCharType="begin"/>
            </w:r>
            <w:r>
              <w:rPr>
                <w:noProof/>
                <w:webHidden/>
              </w:rPr>
              <w:instrText xml:space="preserve"> PAGEREF _Toc475542644 \h </w:instrText>
            </w:r>
            <w:r>
              <w:rPr>
                <w:noProof/>
                <w:webHidden/>
              </w:rPr>
            </w:r>
            <w:r>
              <w:rPr>
                <w:noProof/>
                <w:webHidden/>
              </w:rPr>
              <w:fldChar w:fldCharType="separate"/>
            </w:r>
            <w:r>
              <w:rPr>
                <w:noProof/>
                <w:webHidden/>
              </w:rPr>
              <w:t>7</w:t>
            </w:r>
            <w:r>
              <w:rPr>
                <w:noProof/>
                <w:webHidden/>
              </w:rPr>
              <w:fldChar w:fldCharType="end"/>
            </w:r>
          </w:hyperlink>
        </w:p>
        <w:p w:rsidR="00047C4B" w:rsidRDefault="00047C4B">
          <w:pPr>
            <w:pStyle w:val="TOC2"/>
            <w:rPr>
              <w:rFonts w:asciiTheme="minorHAnsi" w:hAnsiTheme="minorHAnsi" w:cstheme="minorBidi"/>
              <w:noProof/>
              <w:sz w:val="22"/>
              <w:szCs w:val="22"/>
              <w:lang w:bidi="ar-SA"/>
            </w:rPr>
          </w:pPr>
          <w:hyperlink w:anchor="_Toc475542645" w:history="1">
            <w:r w:rsidRPr="00406CE9">
              <w:rPr>
                <w:rStyle w:val="Hyperlink"/>
                <w:noProof/>
              </w:rPr>
              <w:t>Windows setup</w:t>
            </w:r>
            <w:r>
              <w:rPr>
                <w:noProof/>
                <w:webHidden/>
              </w:rPr>
              <w:tab/>
            </w:r>
            <w:r>
              <w:rPr>
                <w:noProof/>
                <w:webHidden/>
              </w:rPr>
              <w:fldChar w:fldCharType="begin"/>
            </w:r>
            <w:r>
              <w:rPr>
                <w:noProof/>
                <w:webHidden/>
              </w:rPr>
              <w:instrText xml:space="preserve"> PAGEREF _Toc475542645 \h </w:instrText>
            </w:r>
            <w:r>
              <w:rPr>
                <w:noProof/>
                <w:webHidden/>
              </w:rPr>
            </w:r>
            <w:r>
              <w:rPr>
                <w:noProof/>
                <w:webHidden/>
              </w:rPr>
              <w:fldChar w:fldCharType="separate"/>
            </w:r>
            <w:r>
              <w:rPr>
                <w:noProof/>
                <w:webHidden/>
              </w:rPr>
              <w:t>10</w:t>
            </w:r>
            <w:r>
              <w:rPr>
                <w:noProof/>
                <w:webHidden/>
              </w:rPr>
              <w:fldChar w:fldCharType="end"/>
            </w:r>
          </w:hyperlink>
        </w:p>
        <w:p w:rsidR="00047C4B" w:rsidRDefault="00047C4B">
          <w:pPr>
            <w:pStyle w:val="TOC1"/>
            <w:rPr>
              <w:rFonts w:asciiTheme="minorHAnsi" w:hAnsiTheme="minorHAnsi" w:cstheme="minorBidi"/>
              <w:b w:val="0"/>
              <w:noProof/>
              <w:sz w:val="22"/>
              <w:szCs w:val="22"/>
              <w:lang w:bidi="ar-SA"/>
            </w:rPr>
          </w:pPr>
          <w:hyperlink w:anchor="_Toc475542646" w:history="1">
            <w:r w:rsidRPr="00406CE9">
              <w:rPr>
                <w:rStyle w:val="Hyperlink"/>
                <w:noProof/>
              </w:rPr>
              <w:t>Provided Examples</w:t>
            </w:r>
            <w:r>
              <w:rPr>
                <w:noProof/>
                <w:webHidden/>
              </w:rPr>
              <w:tab/>
            </w:r>
            <w:r>
              <w:rPr>
                <w:noProof/>
                <w:webHidden/>
              </w:rPr>
              <w:fldChar w:fldCharType="begin"/>
            </w:r>
            <w:r>
              <w:rPr>
                <w:noProof/>
                <w:webHidden/>
              </w:rPr>
              <w:instrText xml:space="preserve"> PAGEREF _Toc475542646 \h </w:instrText>
            </w:r>
            <w:r>
              <w:rPr>
                <w:noProof/>
                <w:webHidden/>
              </w:rPr>
            </w:r>
            <w:r>
              <w:rPr>
                <w:noProof/>
                <w:webHidden/>
              </w:rPr>
              <w:fldChar w:fldCharType="separate"/>
            </w:r>
            <w:r>
              <w:rPr>
                <w:noProof/>
                <w:webHidden/>
              </w:rPr>
              <w:t>12</w:t>
            </w:r>
            <w:r>
              <w:rPr>
                <w:noProof/>
                <w:webHidden/>
              </w:rPr>
              <w:fldChar w:fldCharType="end"/>
            </w:r>
          </w:hyperlink>
        </w:p>
        <w:p w:rsidR="00047C4B" w:rsidRDefault="00047C4B">
          <w:pPr>
            <w:pStyle w:val="TOC2"/>
            <w:rPr>
              <w:rFonts w:asciiTheme="minorHAnsi" w:hAnsiTheme="minorHAnsi" w:cstheme="minorBidi"/>
              <w:noProof/>
              <w:sz w:val="22"/>
              <w:szCs w:val="22"/>
              <w:lang w:bidi="ar-SA"/>
            </w:rPr>
          </w:pPr>
          <w:hyperlink w:anchor="_Toc475542647" w:history="1">
            <w:r w:rsidRPr="00406CE9">
              <w:rPr>
                <w:rStyle w:val="Hyperlink"/>
                <w:noProof/>
              </w:rPr>
              <w:t>Locating devices</w:t>
            </w:r>
            <w:r>
              <w:rPr>
                <w:noProof/>
                <w:webHidden/>
              </w:rPr>
              <w:tab/>
            </w:r>
            <w:r>
              <w:rPr>
                <w:noProof/>
                <w:webHidden/>
              </w:rPr>
              <w:fldChar w:fldCharType="begin"/>
            </w:r>
            <w:r>
              <w:rPr>
                <w:noProof/>
                <w:webHidden/>
              </w:rPr>
              <w:instrText xml:space="preserve"> PAGEREF _Toc475542647 \h </w:instrText>
            </w:r>
            <w:r>
              <w:rPr>
                <w:noProof/>
                <w:webHidden/>
              </w:rPr>
            </w:r>
            <w:r>
              <w:rPr>
                <w:noProof/>
                <w:webHidden/>
              </w:rPr>
              <w:fldChar w:fldCharType="separate"/>
            </w:r>
            <w:r>
              <w:rPr>
                <w:noProof/>
                <w:webHidden/>
              </w:rPr>
              <w:t>12</w:t>
            </w:r>
            <w:r>
              <w:rPr>
                <w:noProof/>
                <w:webHidden/>
              </w:rPr>
              <w:fldChar w:fldCharType="end"/>
            </w:r>
          </w:hyperlink>
        </w:p>
        <w:p w:rsidR="00047C4B" w:rsidRDefault="00047C4B">
          <w:pPr>
            <w:pStyle w:val="TOC2"/>
            <w:rPr>
              <w:rFonts w:asciiTheme="minorHAnsi" w:hAnsiTheme="minorHAnsi" w:cstheme="minorBidi"/>
              <w:noProof/>
              <w:sz w:val="22"/>
              <w:szCs w:val="22"/>
              <w:lang w:bidi="ar-SA"/>
            </w:rPr>
          </w:pPr>
          <w:hyperlink w:anchor="_Toc475542648" w:history="1">
            <w:r w:rsidRPr="00406CE9">
              <w:rPr>
                <w:rStyle w:val="Hyperlink"/>
                <w:noProof/>
              </w:rPr>
              <w:t>Streaming capture example</w:t>
            </w:r>
            <w:r>
              <w:rPr>
                <w:noProof/>
                <w:webHidden/>
              </w:rPr>
              <w:tab/>
            </w:r>
            <w:r>
              <w:rPr>
                <w:noProof/>
                <w:webHidden/>
              </w:rPr>
              <w:fldChar w:fldCharType="begin"/>
            </w:r>
            <w:r>
              <w:rPr>
                <w:noProof/>
                <w:webHidden/>
              </w:rPr>
              <w:instrText xml:space="preserve"> PAGEREF _Toc475542648 \h </w:instrText>
            </w:r>
            <w:r>
              <w:rPr>
                <w:noProof/>
                <w:webHidden/>
              </w:rPr>
            </w:r>
            <w:r>
              <w:rPr>
                <w:noProof/>
                <w:webHidden/>
              </w:rPr>
              <w:fldChar w:fldCharType="separate"/>
            </w:r>
            <w:r>
              <w:rPr>
                <w:noProof/>
                <w:webHidden/>
              </w:rPr>
              <w:t>13</w:t>
            </w:r>
            <w:r>
              <w:rPr>
                <w:noProof/>
                <w:webHidden/>
              </w:rPr>
              <w:fldChar w:fldCharType="end"/>
            </w:r>
          </w:hyperlink>
        </w:p>
        <w:p w:rsidR="00047C4B" w:rsidRDefault="00047C4B">
          <w:pPr>
            <w:pStyle w:val="TOC1"/>
            <w:rPr>
              <w:rFonts w:asciiTheme="minorHAnsi" w:hAnsiTheme="minorHAnsi" w:cstheme="minorBidi"/>
              <w:b w:val="0"/>
              <w:noProof/>
              <w:sz w:val="22"/>
              <w:szCs w:val="22"/>
              <w:lang w:bidi="ar-SA"/>
            </w:rPr>
          </w:pPr>
          <w:hyperlink w:anchor="_Toc475542649" w:history="1">
            <w:r w:rsidRPr="00406CE9">
              <w:rPr>
                <w:rStyle w:val="Hyperlink"/>
                <w:noProof/>
              </w:rPr>
              <w:t>QIS built in terminal</w:t>
            </w:r>
            <w:r>
              <w:rPr>
                <w:noProof/>
                <w:webHidden/>
              </w:rPr>
              <w:tab/>
            </w:r>
            <w:r>
              <w:rPr>
                <w:noProof/>
                <w:webHidden/>
              </w:rPr>
              <w:fldChar w:fldCharType="begin"/>
            </w:r>
            <w:r>
              <w:rPr>
                <w:noProof/>
                <w:webHidden/>
              </w:rPr>
              <w:instrText xml:space="preserve"> PAGEREF _Toc475542649 \h </w:instrText>
            </w:r>
            <w:r>
              <w:rPr>
                <w:noProof/>
                <w:webHidden/>
              </w:rPr>
            </w:r>
            <w:r>
              <w:rPr>
                <w:noProof/>
                <w:webHidden/>
              </w:rPr>
              <w:fldChar w:fldCharType="separate"/>
            </w:r>
            <w:r>
              <w:rPr>
                <w:noProof/>
                <w:webHidden/>
              </w:rPr>
              <w:t>14</w:t>
            </w:r>
            <w:r>
              <w:rPr>
                <w:noProof/>
                <w:webHidden/>
              </w:rPr>
              <w:fldChar w:fldCharType="end"/>
            </w:r>
          </w:hyperlink>
        </w:p>
        <w:p w:rsidR="00047C4B" w:rsidRDefault="00047C4B">
          <w:pPr>
            <w:pStyle w:val="TOC1"/>
            <w:rPr>
              <w:rFonts w:asciiTheme="minorHAnsi" w:hAnsiTheme="minorHAnsi" w:cstheme="minorBidi"/>
              <w:b w:val="0"/>
              <w:noProof/>
              <w:sz w:val="22"/>
              <w:szCs w:val="22"/>
              <w:lang w:bidi="ar-SA"/>
            </w:rPr>
          </w:pPr>
          <w:hyperlink w:anchor="_Toc475542650" w:history="1">
            <w:r w:rsidRPr="00406CE9">
              <w:rPr>
                <w:rStyle w:val="Hyperlink"/>
                <w:noProof/>
              </w:rPr>
              <w:t>QIS remote terminal control</w:t>
            </w:r>
            <w:r>
              <w:rPr>
                <w:noProof/>
                <w:webHidden/>
              </w:rPr>
              <w:tab/>
            </w:r>
            <w:r>
              <w:rPr>
                <w:noProof/>
                <w:webHidden/>
              </w:rPr>
              <w:fldChar w:fldCharType="begin"/>
            </w:r>
            <w:r>
              <w:rPr>
                <w:noProof/>
                <w:webHidden/>
              </w:rPr>
              <w:instrText xml:space="preserve"> PAGEREF _Toc475542650 \h </w:instrText>
            </w:r>
            <w:r>
              <w:rPr>
                <w:noProof/>
                <w:webHidden/>
              </w:rPr>
            </w:r>
            <w:r>
              <w:rPr>
                <w:noProof/>
                <w:webHidden/>
              </w:rPr>
              <w:fldChar w:fldCharType="separate"/>
            </w:r>
            <w:r>
              <w:rPr>
                <w:noProof/>
                <w:webHidden/>
              </w:rPr>
              <w:t>17</w:t>
            </w:r>
            <w:r>
              <w:rPr>
                <w:noProof/>
                <w:webHidden/>
              </w:rPr>
              <w:fldChar w:fldCharType="end"/>
            </w:r>
          </w:hyperlink>
        </w:p>
        <w:p w:rsidR="00047C4B" w:rsidRDefault="00047C4B">
          <w:pPr>
            <w:pStyle w:val="TOC1"/>
            <w:rPr>
              <w:rFonts w:asciiTheme="minorHAnsi" w:hAnsiTheme="minorHAnsi" w:cstheme="minorBidi"/>
              <w:b w:val="0"/>
              <w:noProof/>
              <w:sz w:val="22"/>
              <w:szCs w:val="22"/>
              <w:lang w:bidi="ar-SA"/>
            </w:rPr>
          </w:pPr>
          <w:hyperlink w:anchor="_Toc475542651" w:history="1">
            <w:r w:rsidRPr="00406CE9">
              <w:rPr>
                <w:rStyle w:val="Hyperlink"/>
                <w:noProof/>
              </w:rPr>
              <w:t>Customer support from Quarch</w:t>
            </w:r>
            <w:r>
              <w:rPr>
                <w:noProof/>
                <w:webHidden/>
              </w:rPr>
              <w:tab/>
            </w:r>
            <w:r>
              <w:rPr>
                <w:noProof/>
                <w:webHidden/>
              </w:rPr>
              <w:fldChar w:fldCharType="begin"/>
            </w:r>
            <w:r>
              <w:rPr>
                <w:noProof/>
                <w:webHidden/>
              </w:rPr>
              <w:instrText xml:space="preserve"> PAGEREF _Toc475542651 \h </w:instrText>
            </w:r>
            <w:r>
              <w:rPr>
                <w:noProof/>
                <w:webHidden/>
              </w:rPr>
            </w:r>
            <w:r>
              <w:rPr>
                <w:noProof/>
                <w:webHidden/>
              </w:rPr>
              <w:fldChar w:fldCharType="separate"/>
            </w:r>
            <w:r>
              <w:rPr>
                <w:noProof/>
                <w:webHidden/>
              </w:rPr>
              <w:t>19</w:t>
            </w:r>
            <w:r>
              <w:rPr>
                <w:noProof/>
                <w:webHidden/>
              </w:rPr>
              <w:fldChar w:fldCharType="end"/>
            </w:r>
          </w:hyperlink>
        </w:p>
        <w:p w:rsidR="00047C4B" w:rsidRDefault="00047C4B">
          <w:pPr>
            <w:pStyle w:val="TOC2"/>
            <w:rPr>
              <w:rFonts w:asciiTheme="minorHAnsi" w:hAnsiTheme="minorHAnsi" w:cstheme="minorBidi"/>
              <w:noProof/>
              <w:sz w:val="22"/>
              <w:szCs w:val="22"/>
              <w:lang w:bidi="ar-SA"/>
            </w:rPr>
          </w:pPr>
          <w:hyperlink w:anchor="_Toc475542652" w:history="1">
            <w:r w:rsidRPr="00406CE9">
              <w:rPr>
                <w:rStyle w:val="Hyperlink"/>
                <w:noProof/>
              </w:rPr>
              <w:t>Access support from the Quarch website</w:t>
            </w:r>
            <w:r>
              <w:rPr>
                <w:noProof/>
                <w:webHidden/>
              </w:rPr>
              <w:tab/>
            </w:r>
            <w:r>
              <w:rPr>
                <w:noProof/>
                <w:webHidden/>
              </w:rPr>
              <w:fldChar w:fldCharType="begin"/>
            </w:r>
            <w:r>
              <w:rPr>
                <w:noProof/>
                <w:webHidden/>
              </w:rPr>
              <w:instrText xml:space="preserve"> PAGEREF _Toc475542652 \h </w:instrText>
            </w:r>
            <w:r>
              <w:rPr>
                <w:noProof/>
                <w:webHidden/>
              </w:rPr>
            </w:r>
            <w:r>
              <w:rPr>
                <w:noProof/>
                <w:webHidden/>
              </w:rPr>
              <w:fldChar w:fldCharType="separate"/>
            </w:r>
            <w:r>
              <w:rPr>
                <w:noProof/>
                <w:webHidden/>
              </w:rPr>
              <w:t>19</w:t>
            </w:r>
            <w:r>
              <w:rPr>
                <w:noProof/>
                <w:webHidden/>
              </w:rPr>
              <w:fldChar w:fldCharType="end"/>
            </w:r>
          </w:hyperlink>
        </w:p>
        <w:p w:rsidR="00047C4B" w:rsidRDefault="00047C4B">
          <w:pPr>
            <w:pStyle w:val="TOC2"/>
            <w:rPr>
              <w:rFonts w:asciiTheme="minorHAnsi" w:hAnsiTheme="minorHAnsi" w:cstheme="minorBidi"/>
              <w:noProof/>
              <w:sz w:val="22"/>
              <w:szCs w:val="22"/>
              <w:lang w:bidi="ar-SA"/>
            </w:rPr>
          </w:pPr>
          <w:hyperlink w:anchor="_Toc475542653" w:history="1">
            <w:r w:rsidRPr="00406CE9">
              <w:rPr>
                <w:rStyle w:val="Hyperlink"/>
                <w:noProof/>
              </w:rPr>
              <w:t>Find discussion topics, support information and testing ideas.</w:t>
            </w:r>
            <w:r>
              <w:rPr>
                <w:noProof/>
                <w:webHidden/>
              </w:rPr>
              <w:tab/>
            </w:r>
            <w:r>
              <w:rPr>
                <w:noProof/>
                <w:webHidden/>
              </w:rPr>
              <w:fldChar w:fldCharType="begin"/>
            </w:r>
            <w:r>
              <w:rPr>
                <w:noProof/>
                <w:webHidden/>
              </w:rPr>
              <w:instrText xml:space="preserve"> PAGEREF _Toc475542653 \h </w:instrText>
            </w:r>
            <w:r>
              <w:rPr>
                <w:noProof/>
                <w:webHidden/>
              </w:rPr>
            </w:r>
            <w:r>
              <w:rPr>
                <w:noProof/>
                <w:webHidden/>
              </w:rPr>
              <w:fldChar w:fldCharType="separate"/>
            </w:r>
            <w:r>
              <w:rPr>
                <w:noProof/>
                <w:webHidden/>
              </w:rPr>
              <w:t>19</w:t>
            </w:r>
            <w:r>
              <w:rPr>
                <w:noProof/>
                <w:webHidden/>
              </w:rPr>
              <w:fldChar w:fldCharType="end"/>
            </w:r>
          </w:hyperlink>
        </w:p>
        <w:p w:rsidR="00C13FB6" w:rsidRDefault="00754DA8" w:rsidP="009F3CE7">
          <w:r>
            <w:rPr>
              <w:rFonts w:eastAsiaTheme="majorEastAsia" w:cstheme="majorBidi"/>
              <w:b/>
              <w:color w:val="1F4E79" w:themeColor="accent1" w:themeShade="80"/>
              <w:sz w:val="36"/>
              <w:szCs w:val="32"/>
            </w:rPr>
            <w:fldChar w:fldCharType="end"/>
          </w:r>
        </w:p>
      </w:sdtContent>
    </w:sdt>
    <w:p w:rsidR="001F318D" w:rsidRDefault="001F318D" w:rsidP="009F3CE7">
      <w:pPr>
        <w:rPr>
          <w:rFonts w:eastAsiaTheme="majorEastAsia" w:cstheme="majorBidi"/>
          <w:color w:val="1F4E79" w:themeColor="accent1" w:themeShade="80"/>
          <w:sz w:val="36"/>
          <w:szCs w:val="32"/>
        </w:rPr>
      </w:pPr>
      <w:r>
        <w:br w:type="page"/>
      </w:r>
    </w:p>
    <w:p w:rsidR="00C13FB6" w:rsidRDefault="00785261" w:rsidP="009F3CE7">
      <w:pPr>
        <w:pStyle w:val="Heading1"/>
      </w:pPr>
      <w:bookmarkStart w:id="64" w:name="_Toc475542641"/>
      <w:r>
        <w:lastRenderedPageBreak/>
        <w:t>Introduction</w:t>
      </w:r>
      <w:bookmarkEnd w:id="64"/>
    </w:p>
    <w:p w:rsidR="000E0E4A" w:rsidRDefault="00785261" w:rsidP="00785261">
      <w:r>
        <w:t xml:space="preserve">Quarch Programmable Power Modules (PPMs) can be controlled using </w:t>
      </w:r>
      <w:r w:rsidR="000E0E4A">
        <w:t>QIS (the Quarch Instrumentation Server).  This is a simple Java server application which runs in the background and allows simple control of Quarch modules.</w:t>
      </w:r>
    </w:p>
    <w:p w:rsidR="000E0E4A" w:rsidRDefault="000E0E4A" w:rsidP="00785261">
      <w:r>
        <w:t>While these modules can be controlled via pure python (AN-004 application note), there are advantages to using QIS:</w:t>
      </w:r>
    </w:p>
    <w:p w:rsidR="000E0E4A" w:rsidRDefault="000E0E4A" w:rsidP="000E0E4A">
      <w:pPr>
        <w:pStyle w:val="QBulletlist"/>
      </w:pPr>
      <w:r>
        <w:t>No additional library installs are required (other than Java)</w:t>
      </w:r>
    </w:p>
    <w:p w:rsidR="000E0E4A" w:rsidRDefault="000E0E4A" w:rsidP="000E0E4A">
      <w:pPr>
        <w:pStyle w:val="QBulletlist"/>
      </w:pPr>
      <w:r>
        <w:t>Power modules can stream at far higher rates with QIS than with pure python</w:t>
      </w:r>
    </w:p>
    <w:p w:rsidR="000E0E4A" w:rsidRDefault="000E0E4A" w:rsidP="000E0E4A">
      <w:pPr>
        <w:pStyle w:val="QBulletlist"/>
      </w:pPr>
      <w:r>
        <w:t>QIS hides much of the complexity of binary data transfer from power modules</w:t>
      </w:r>
    </w:p>
    <w:p w:rsidR="000E0E4A" w:rsidRDefault="000E0E4A" w:rsidP="000E0E4A">
      <w:pPr>
        <w:pStyle w:val="QBulletlist"/>
      </w:pPr>
      <w:r>
        <w:t>QIS can be controlled from any language (via  TCP port), so use is not restricted to Python</w:t>
      </w:r>
    </w:p>
    <w:p w:rsidR="0061638F" w:rsidRDefault="0061638F" w:rsidP="000E0E4A">
      <w:pPr>
        <w:pStyle w:val="QBulletlist"/>
      </w:pPr>
      <w:r>
        <w:t>QIS can use multiple devices at the same time, across different interfaces</w:t>
      </w:r>
    </w:p>
    <w:p w:rsidR="0061638F" w:rsidRDefault="0061638F" w:rsidP="000E0E4A">
      <w:pPr>
        <w:pStyle w:val="QBulletlist"/>
      </w:pPr>
      <w:r>
        <w:t>QIS can locate remove LAN devices without knowing their IP or name (using a TCP broadcast packet)</w:t>
      </w:r>
    </w:p>
    <w:p w:rsidR="00F278DB" w:rsidRDefault="00F278DB" w:rsidP="0043489A"/>
    <w:p w:rsidR="0061638F" w:rsidRDefault="0061638F">
      <w:pPr>
        <w:spacing w:before="0" w:after="160" w:line="259" w:lineRule="auto"/>
      </w:pPr>
      <w:r>
        <w:br w:type="page"/>
      </w:r>
    </w:p>
    <w:p w:rsidR="00F278DB" w:rsidRDefault="0043489A" w:rsidP="0043489A">
      <w:r>
        <w:lastRenderedPageBreak/>
        <w:t>QIS runs on any Windows/Linux host PC. A USB cable or network connection to the Quarch power module allows QIS to control it.</w:t>
      </w:r>
    </w:p>
    <w:p w:rsidR="00F278DB" w:rsidRDefault="00F278DB" w:rsidP="0043489A">
      <w:r>
        <w:t xml:space="preserve">The automated scripts that control QIS can now be run on the Host PC, or on any other PC on the network.  While this application note demonstrates the use of Python, any language can be used to connect to QIS over TCP and </w:t>
      </w:r>
      <w:r w:rsidR="00413416">
        <w:t>issue commands.</w:t>
      </w:r>
    </w:p>
    <w:p w:rsidR="00F278DB" w:rsidRDefault="00F278DB" w:rsidP="0043489A">
      <w:r>
        <w:rPr>
          <w:noProof/>
        </w:rPr>
        <mc:AlternateContent>
          <mc:Choice Requires="wps">
            <w:drawing>
              <wp:anchor distT="0" distB="0" distL="114300" distR="114300" simplePos="0" relativeHeight="251671552" behindDoc="0" locked="0" layoutInCell="1" allowOverlap="1">
                <wp:simplePos x="0" y="0"/>
                <wp:positionH relativeFrom="column">
                  <wp:posOffset>1859280</wp:posOffset>
                </wp:positionH>
                <wp:positionV relativeFrom="paragraph">
                  <wp:posOffset>130810</wp:posOffset>
                </wp:positionV>
                <wp:extent cx="899160" cy="510540"/>
                <wp:effectExtent l="0" t="0" r="15240" b="22860"/>
                <wp:wrapNone/>
                <wp:docPr id="16" name="Rectangle 16"/>
                <wp:cNvGraphicFramePr/>
                <a:graphic xmlns:a="http://schemas.openxmlformats.org/drawingml/2006/main">
                  <a:graphicData uri="http://schemas.microsoft.com/office/word/2010/wordprocessingShape">
                    <wps:wsp>
                      <wps:cNvSpPr/>
                      <wps:spPr>
                        <a:xfrm>
                          <a:off x="0" y="0"/>
                          <a:ext cx="899160" cy="510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78DB" w:rsidRDefault="00F278DB" w:rsidP="00F278DB">
                            <w:pPr>
                              <w:jc w:val="center"/>
                            </w:pPr>
                            <w:r>
                              <w:t>QIS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26" style="position:absolute;margin-left:146.4pt;margin-top:10.3pt;width:70.8pt;height:40.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" fillcolor="#5b9bd5 [3204]" strokecolor="#1f4d78 [1604]" strokeweight="1pt">
                <v:textbox>
                  <w:txbxContent>
                    <w:p w:rsidR="00F278DB" w:rsidRDefault="00F278DB" w:rsidP="00F278DB">
                      <w:pPr>
                        <w:jc w:val="center"/>
                      </w:pPr>
                      <w:r>
                        <w:t>QIS</w:t>
                      </w:r>
                    </w:p>
                  </w:txbxContent>
                </v:textbox>
              </v:rect>
            </w:pict>
          </mc:Fallback>
        </mc:AlternateContent>
      </w:r>
    </w:p>
    <w:p w:rsidR="0043489A" w:rsidRDefault="0043489A" w:rsidP="0043489A"/>
    <w:p w:rsidR="009D5906" w:rsidRDefault="0043489A">
      <w:pPr>
        <w:spacing w:before="0" w:after="160" w:line="259" w:lineRule="auto"/>
        <w:rPr>
          <w:rFonts w:eastAsiaTheme="majorEastAsia" w:cstheme="majorBidi"/>
          <w:b/>
          <w:color w:val="1F4E79" w:themeColor="accent1" w:themeShade="80"/>
          <w:sz w:val="36"/>
          <w:szCs w:val="32"/>
        </w:rPr>
      </w:pPr>
      <w:r>
        <w:rPr>
          <w:noProof/>
        </w:rPr>
        <mc:AlternateContent>
          <mc:Choice Requires="wps">
            <w:drawing>
              <wp:anchor distT="0" distB="0" distL="114300" distR="114300" simplePos="0" relativeHeight="251670528" behindDoc="0" locked="0" layoutInCell="1" allowOverlap="1" wp14:anchorId="7145F8CA" wp14:editId="246653D9">
                <wp:simplePos x="0" y="0"/>
                <wp:positionH relativeFrom="column">
                  <wp:posOffset>2004060</wp:posOffset>
                </wp:positionH>
                <wp:positionV relativeFrom="paragraph">
                  <wp:posOffset>1779270</wp:posOffset>
                </wp:positionV>
                <wp:extent cx="0" cy="411480"/>
                <wp:effectExtent l="0" t="0" r="19050" b="26670"/>
                <wp:wrapNone/>
                <wp:docPr id="15" name="Straight Connector 15"/>
                <wp:cNvGraphicFramePr/>
                <a:graphic xmlns:a="http://schemas.openxmlformats.org/drawingml/2006/main">
                  <a:graphicData uri="http://schemas.microsoft.com/office/word/2010/wordprocessingShape">
                    <wps:wsp>
                      <wps:cNvCnPr/>
                      <wps:spPr>
                        <a:xfrm>
                          <a:off x="0" y="0"/>
                          <a:ext cx="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6A80B1" id="Straight Connector 1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8pt,140.1pt" to="157.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34F04601" wp14:editId="00BA63DE">
                <wp:simplePos x="0" y="0"/>
                <wp:positionH relativeFrom="column">
                  <wp:posOffset>1242060</wp:posOffset>
                </wp:positionH>
                <wp:positionV relativeFrom="paragraph">
                  <wp:posOffset>2201545</wp:posOffset>
                </wp:positionV>
                <wp:extent cx="1516380" cy="548640"/>
                <wp:effectExtent l="0" t="0" r="26670" b="22860"/>
                <wp:wrapNone/>
                <wp:docPr id="10" name="Rectangle 10"/>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D5906" w:rsidRDefault="0043489A" w:rsidP="009D5906">
                            <w:pPr>
                              <w:jc w:val="center"/>
                            </w:pPr>
                            <w:r>
                              <w:t>Customer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F04601" id="Rectangle 10" o:spid="_x0000_s1027" style="position:absolute;margin-left:97.8pt;margin-top:173.35pt;width:119.4pt;height:4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" fillcolor="#9ecb81 [2169]" strokecolor="#70ad47 [3209]" strokeweight=".5pt">
                <v:fill color2="#8ac066 [2617]" rotate="t" colors="0 #b5d5a7;.5 #aace99;1 #9cca86" focus="100%" type="gradient">
                  <o:fill v:ext="view" type="gradientUnscaled"/>
                </v:fill>
                <v:textbox>
                  <w:txbxContent>
                    <w:p w:rsidR="009D5906" w:rsidRDefault="0043489A" w:rsidP="009D5906">
                      <w:pPr>
                        <w:jc w:val="center"/>
                      </w:pPr>
                      <w:r>
                        <w:t>Customer Drive</w:t>
                      </w:r>
                    </w:p>
                  </w:txbxContent>
                </v:textbox>
              </v:rect>
            </w:pict>
          </mc:Fallback>
        </mc:AlternateContent>
      </w:r>
      <w:r>
        <w:rPr>
          <w:noProof/>
        </w:rPr>
        <mc:AlternateContent>
          <mc:Choice Requires="wps">
            <w:drawing>
              <wp:anchor distT="45720" distB="45720" distL="114300" distR="114300" simplePos="0" relativeHeight="251668480" behindDoc="0" locked="0" layoutInCell="1" allowOverlap="1">
                <wp:simplePos x="0" y="0"/>
                <wp:positionH relativeFrom="margin">
                  <wp:posOffset>2049780</wp:posOffset>
                </wp:positionH>
                <wp:positionV relativeFrom="paragraph">
                  <wp:posOffset>613410</wp:posOffset>
                </wp:positionV>
                <wp:extent cx="1889760"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404620"/>
                        </a:xfrm>
                        <a:prstGeom prst="rect">
                          <a:avLst/>
                        </a:prstGeom>
                        <a:solidFill>
                          <a:srgbClr val="FFFFFF"/>
                        </a:solidFill>
                        <a:ln w="9525">
                          <a:noFill/>
                          <a:miter lim="800000"/>
                          <a:headEnd/>
                          <a:tailEnd/>
                        </a:ln>
                      </wps:spPr>
                      <wps:txbx>
                        <w:txbxContent>
                          <w:p w:rsidR="0043489A" w:rsidRPr="0043489A" w:rsidRDefault="0043489A">
                            <w:pPr>
                              <w:rPr>
                                <w:sz w:val="20"/>
                              </w:rPr>
                            </w:pPr>
                            <w:r w:rsidRPr="0043489A">
                              <w:rPr>
                                <w:sz w:val="20"/>
                              </w:rPr>
                              <w:t>USB/LAN Connection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161.4pt;margin-top:48.3pt;width:148.8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" stroked="f">
                <v:textbox style="mso-fit-shape-to-text:t">
                  <w:txbxContent>
                    <w:p w:rsidR="0043489A" w:rsidRPr="0043489A" w:rsidRDefault="0043489A">
                      <w:pPr>
                        <w:rPr>
                          <w:sz w:val="20"/>
                        </w:rPr>
                      </w:pPr>
                      <w:r w:rsidRPr="0043489A">
                        <w:rPr>
                          <w:sz w:val="20"/>
                        </w:rPr>
                        <w:t>USB/LAN Connection</w:t>
                      </w:r>
                    </w:p>
                  </w:txbxContent>
                </v:textbox>
                <w10:wrap type="square" anchorx="margin"/>
              </v:shape>
            </w:pict>
          </mc:Fallback>
        </mc:AlternateContent>
      </w:r>
      <w:r>
        <w:rPr>
          <w:noProof/>
        </w:rPr>
        <mc:AlternateContent>
          <mc:Choice Requires="wps">
            <w:drawing>
              <wp:anchor distT="0" distB="0" distL="114300" distR="114300" simplePos="0" relativeHeight="251666432" behindDoc="0" locked="0" layoutInCell="1" allowOverlap="1" wp14:anchorId="59C55D7D" wp14:editId="03A05FD4">
                <wp:simplePos x="0" y="0"/>
                <wp:positionH relativeFrom="column">
                  <wp:posOffset>1996440</wp:posOffset>
                </wp:positionH>
                <wp:positionV relativeFrom="paragraph">
                  <wp:posOffset>544830</wp:posOffset>
                </wp:positionV>
                <wp:extent cx="7620" cy="678180"/>
                <wp:effectExtent l="0" t="0" r="30480" b="26670"/>
                <wp:wrapNone/>
                <wp:docPr id="13" name="Straight Connector 13"/>
                <wp:cNvGraphicFramePr/>
                <a:graphic xmlns:a="http://schemas.openxmlformats.org/drawingml/2006/main">
                  <a:graphicData uri="http://schemas.microsoft.com/office/word/2010/wordprocessingShape">
                    <wps:wsp>
                      <wps:cNvCnPr/>
                      <wps:spPr>
                        <a:xfrm>
                          <a:off x="0" y="0"/>
                          <a:ext cx="7620" cy="678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5774D6" id="Straight Connector 1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7.2pt,42.9pt" to="157.8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1233805</wp:posOffset>
                </wp:positionH>
                <wp:positionV relativeFrom="paragraph">
                  <wp:posOffset>1238250</wp:posOffset>
                </wp:positionV>
                <wp:extent cx="1516380" cy="548640"/>
                <wp:effectExtent l="0" t="0" r="26670" b="22860"/>
                <wp:wrapNone/>
                <wp:docPr id="1" name="Rectangle 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5906" w:rsidRDefault="009D5906" w:rsidP="009D5906">
                            <w:pPr>
                              <w:jc w:val="center"/>
                            </w:pPr>
                            <w:r>
                              <w:t>Power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 o:spid="_x0000_s1029" style="position:absolute;margin-left:97.15pt;margin-top:97.5pt;width:119.4pt;height:43.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" fillcolor="#5b9bd5 [3204]" strokecolor="#1f4d78 [1604]" strokeweight="1pt">
                <v:textbox>
                  <w:txbxContent>
                    <w:p w:rsidR="009D5906" w:rsidRDefault="009D5906" w:rsidP="009D5906">
                      <w:pPr>
                        <w:jc w:val="center"/>
                      </w:pPr>
                      <w:r>
                        <w:t>Power Module</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9FAD527" wp14:editId="06D01509">
                <wp:simplePos x="0" y="0"/>
                <wp:positionH relativeFrom="column">
                  <wp:posOffset>1234440</wp:posOffset>
                </wp:positionH>
                <wp:positionV relativeFrom="paragraph">
                  <wp:posOffset>6985</wp:posOffset>
                </wp:positionV>
                <wp:extent cx="1516380" cy="548640"/>
                <wp:effectExtent l="0" t="0" r="26670" b="22860"/>
                <wp:wrapNone/>
                <wp:docPr id="11" name="Rectangle 1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43489A" w:rsidRDefault="0043489A" w:rsidP="0043489A">
                            <w:pPr>
                              <w:jc w:val="center"/>
                            </w:pPr>
                            <w:r>
                              <w:t>Customer Host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FAD527" id="Rectangle 11" o:spid="_x0000_s1030" style="position:absolute;margin-left:97.2pt;margin-top:.55pt;width:119.4pt;height:43.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" fillcolor="#9ecb81 [2169]" strokecolor="#70ad47 [3209]" strokeweight=".5pt">
                <v:fill color2="#8ac066 [2617]" rotate="t" colors="0 #b5d5a7;.5 #aace99;1 #9cca86" focus="100%" type="gradient">
                  <o:fill v:ext="view" type="gradientUnscaled"/>
                </v:fill>
                <v:textbox>
                  <w:txbxContent>
                    <w:p w:rsidR="0043489A" w:rsidRDefault="0043489A" w:rsidP="0043489A">
                      <w:pPr>
                        <w:jc w:val="center"/>
                      </w:pPr>
                      <w:r>
                        <w:t>Customer Host PC</w:t>
                      </w:r>
                    </w:p>
                  </w:txbxContent>
                </v:textbox>
              </v:rect>
            </w:pict>
          </mc:Fallback>
        </mc:AlternateContent>
      </w:r>
      <w:r w:rsidR="009D5906">
        <w:br w:type="page"/>
      </w:r>
    </w:p>
    <w:p w:rsidR="00E01F57" w:rsidRDefault="00E01F57" w:rsidP="00E01F57">
      <w:pPr>
        <w:pStyle w:val="Heading1"/>
      </w:pPr>
      <w:bookmarkStart w:id="65" w:name="_Toc475542642"/>
      <w:r>
        <w:lastRenderedPageBreak/>
        <w:t>Modules Supported</w:t>
      </w:r>
      <w:bookmarkEnd w:id="65"/>
    </w:p>
    <w:p w:rsidR="00E01F57" w:rsidRDefault="00E01F57" w:rsidP="00E01F57">
      <w:r>
        <w:t>Original power modules:</w:t>
      </w:r>
    </w:p>
    <w:p w:rsidR="00E01F57" w:rsidRDefault="00E01F57" w:rsidP="00413416">
      <w:pPr>
        <w:pStyle w:val="QBulletlist"/>
      </w:pPr>
      <w:r>
        <w:t>QTL1455</w:t>
      </w:r>
    </w:p>
    <w:p w:rsidR="00E01F57" w:rsidRDefault="00E01F57" w:rsidP="00413416">
      <w:pPr>
        <w:pStyle w:val="QBulletlist"/>
      </w:pPr>
      <w:r>
        <w:t>QTL1658</w:t>
      </w:r>
    </w:p>
    <w:p w:rsidR="00E01F57" w:rsidRDefault="00E01F57" w:rsidP="00413416">
      <w:pPr>
        <w:pStyle w:val="QBulletlist"/>
      </w:pPr>
      <w:r>
        <w:t>QTL1730</w:t>
      </w:r>
    </w:p>
    <w:p w:rsidR="00E01F57" w:rsidRDefault="00E01F57" w:rsidP="00413416">
      <w:pPr>
        <w:pStyle w:val="QBulletlist"/>
      </w:pPr>
      <w:r>
        <w:t>QTL1727</w:t>
      </w:r>
    </w:p>
    <w:p w:rsidR="00E01F57" w:rsidRDefault="00E01F57" w:rsidP="00E01F57">
      <w:r>
        <w:t>XLC power modules</w:t>
      </w:r>
    </w:p>
    <w:p w:rsidR="00E01F57" w:rsidRDefault="00E01F57" w:rsidP="00413416">
      <w:pPr>
        <w:pStyle w:val="QBulletlist"/>
      </w:pPr>
      <w:r>
        <w:t>QTL1824 (QTL1824-02A modules do NOT support streaming, but can be upgraded by Quarch)</w:t>
      </w:r>
    </w:p>
    <w:p w:rsidR="00E01F57" w:rsidRDefault="00E01F57" w:rsidP="00413416">
      <w:pPr>
        <w:pStyle w:val="QBulletlist"/>
      </w:pPr>
      <w:r>
        <w:t>QTL1847</w:t>
      </w:r>
    </w:p>
    <w:p w:rsidR="00E01F57" w:rsidRDefault="00E01F57" w:rsidP="00E01F57">
      <w:r>
        <w:t>HD power modules</w:t>
      </w:r>
    </w:p>
    <w:p w:rsidR="00E01F57" w:rsidRDefault="000E0E4A" w:rsidP="00413416">
      <w:pPr>
        <w:pStyle w:val="QBulletlist"/>
      </w:pPr>
      <w:r>
        <w:t>QTL1995</w:t>
      </w:r>
    </w:p>
    <w:p w:rsidR="000E0E4A" w:rsidRDefault="000E0E4A" w:rsidP="00413416">
      <w:pPr>
        <w:pStyle w:val="QBulletlist"/>
      </w:pPr>
      <w:r>
        <w:t>QTL1999</w:t>
      </w:r>
    </w:p>
    <w:p w:rsidR="00413416" w:rsidRDefault="00413416">
      <w:pPr>
        <w:spacing w:before="0" w:after="160" w:line="259" w:lineRule="auto"/>
      </w:pPr>
    </w:p>
    <w:p w:rsidR="008770FD" w:rsidRDefault="00413416">
      <w:pPr>
        <w:spacing w:before="0" w:after="160" w:line="259" w:lineRule="auto"/>
        <w:rPr>
          <w:rFonts w:eastAsiaTheme="majorEastAsia" w:cstheme="majorBidi"/>
          <w:b/>
          <w:color w:val="1F4E79" w:themeColor="accent1" w:themeShade="80"/>
          <w:sz w:val="36"/>
          <w:szCs w:val="32"/>
        </w:rPr>
      </w:pPr>
      <w:r>
        <w:t>All standard Quarch modules and controllers are also supported by QIS, though this note is specifically looking at control of power modules.</w:t>
      </w:r>
      <w:r w:rsidR="008770FD">
        <w:br w:type="page"/>
      </w:r>
    </w:p>
    <w:p w:rsidR="008770FD" w:rsidRDefault="008770FD" w:rsidP="008770FD">
      <w:pPr>
        <w:pStyle w:val="Heading1"/>
      </w:pPr>
      <w:bookmarkStart w:id="66" w:name="_Toc475542643"/>
      <w:r>
        <w:lastRenderedPageBreak/>
        <w:t>Installation and setup</w:t>
      </w:r>
      <w:bookmarkEnd w:id="66"/>
    </w:p>
    <w:p w:rsidR="008770FD" w:rsidRDefault="008770FD" w:rsidP="008770FD">
      <w:pPr>
        <w:pStyle w:val="Heading2"/>
      </w:pPr>
      <w:bookmarkStart w:id="67" w:name="_Toc475542644"/>
      <w:r>
        <w:t>Linux setup</w:t>
      </w:r>
      <w:bookmarkEnd w:id="67"/>
    </w:p>
    <w:p w:rsidR="00AC465A" w:rsidRPr="00AC465A" w:rsidRDefault="00AC465A" w:rsidP="00AC465A">
      <w:r>
        <w:t>This setup was based on Ubuntu Linux and a clean install.  Changes may be needed for other systems</w:t>
      </w:r>
      <w:r w:rsidR="00F34C98">
        <w:t xml:space="preserve">.  You </w:t>
      </w:r>
      <w:r w:rsidR="00413416">
        <w:t>may</w:t>
      </w:r>
      <w:r w:rsidR="00F34C98">
        <w:t xml:space="preserve"> require admin access for the install.</w:t>
      </w:r>
    </w:p>
    <w:p w:rsidR="0080122F" w:rsidRDefault="00AC465A" w:rsidP="00AC465A">
      <w:pPr>
        <w:pStyle w:val="QNumberedlist"/>
      </w:pPr>
      <w:r>
        <w:t>Copy the application note files to a folder on your Linux system</w:t>
      </w:r>
    </w:p>
    <w:p w:rsidR="00AC465A" w:rsidRDefault="00AC465A" w:rsidP="00AC465A">
      <w:pPr>
        <w:pStyle w:val="QNumberedlist"/>
      </w:pPr>
      <w:r>
        <w:t xml:space="preserve">Check </w:t>
      </w:r>
      <w:r w:rsidR="00413416">
        <w:t>Java is</w:t>
      </w:r>
      <w:r>
        <w:t xml:space="preserve"> installed:</w:t>
      </w:r>
    </w:p>
    <w:p w:rsidR="00AC465A" w:rsidRDefault="00AC465A" w:rsidP="00AC5485">
      <w:pPr>
        <w:pStyle w:val="QSublistordered-level2"/>
        <w:numPr>
          <w:ilvl w:val="0"/>
          <w:numId w:val="0"/>
        </w:numPr>
        <w:ind w:left="284" w:firstLine="436"/>
      </w:pPr>
      <w:r>
        <w:t>Open a terminal window</w:t>
      </w:r>
    </w:p>
    <w:p w:rsidR="00AC465A" w:rsidRDefault="00E75467" w:rsidP="00AC5485">
      <w:pPr>
        <w:pStyle w:val="QSublistordered-level2"/>
        <w:numPr>
          <w:ilvl w:val="0"/>
          <w:numId w:val="0"/>
        </w:numPr>
        <w:ind w:left="1287" w:hanging="567"/>
        <w:rPr>
          <w:rStyle w:val="QuarchCommandChar"/>
        </w:rPr>
      </w:pPr>
      <w:r>
        <w:t>&gt;</w:t>
      </w:r>
      <w:r w:rsidR="00413416">
        <w:rPr>
          <w:rStyle w:val="QuarchCommandChar"/>
        </w:rPr>
        <w:t>java -version</w:t>
      </w:r>
    </w:p>
    <w:p w:rsidR="00AC465A" w:rsidRDefault="00413416" w:rsidP="00AC5485">
      <w:pPr>
        <w:ind w:left="720"/>
      </w:pPr>
      <w:r>
        <w:t>If the command fails, you will need to install the appropriate version of the Java JRE on your system.</w:t>
      </w:r>
    </w:p>
    <w:p w:rsidR="00413416" w:rsidRDefault="00413416" w:rsidP="00AC5485">
      <w:pPr>
        <w:ind w:left="720"/>
      </w:pPr>
      <w:r>
        <w:t>You can find install instructions</w:t>
      </w:r>
      <w:r w:rsidR="00505665">
        <w:t xml:space="preserve"> and files</w:t>
      </w:r>
      <w:r>
        <w:t xml:space="preserve"> here</w:t>
      </w:r>
      <w:proofErr w:type="gramStart"/>
      <w:r w:rsidR="00AC5485">
        <w:t>:</w:t>
      </w:r>
      <w:proofErr w:type="gramEnd"/>
      <w:r>
        <w:br/>
      </w:r>
      <w:hyperlink r:id="rId9" w:history="1">
        <w:r w:rsidRPr="00632650">
          <w:rPr>
            <w:rStyle w:val="Hyperlink"/>
          </w:rPr>
          <w:t>http://www.oracle.com/technetwork/java/javase/downloads/index.html</w:t>
        </w:r>
      </w:hyperlink>
    </w:p>
    <w:p w:rsidR="00AC465A" w:rsidRDefault="00075834" w:rsidP="00505665">
      <w:pPr>
        <w:pStyle w:val="QNumberedlist"/>
      </w:pPr>
      <w:r>
        <w:t>Run QIS</w:t>
      </w:r>
    </w:p>
    <w:p w:rsidR="00075834" w:rsidRDefault="00075834" w:rsidP="00AC5485">
      <w:pPr>
        <w:ind w:left="720"/>
      </w:pPr>
      <w:r>
        <w:t>QIS is found in the /QIS folder of the application note.  Simple double click QIS.jar to run it</w:t>
      </w:r>
    </w:p>
    <w:p w:rsidR="00075834" w:rsidRDefault="00075834" w:rsidP="00AC5485">
      <w:pPr>
        <w:ind w:left="720"/>
      </w:pPr>
      <w:r>
        <w:t>QIS can also be invoked from the command line:</w:t>
      </w:r>
    </w:p>
    <w:p w:rsidR="00E75467" w:rsidRDefault="00E75467" w:rsidP="00AC5485">
      <w:pPr>
        <w:pStyle w:val="QuarchCommand"/>
        <w:ind w:firstLine="720"/>
      </w:pPr>
      <w:r>
        <w:t>&gt;</w:t>
      </w:r>
      <w:r w:rsidR="00075834">
        <w:t>java –jar qis.jar</w:t>
      </w:r>
    </w:p>
    <w:p w:rsidR="00075834" w:rsidRDefault="00075834" w:rsidP="00AC5485">
      <w:pPr>
        <w:ind w:left="720"/>
      </w:pPr>
      <w:r>
        <w:t>For systems without a GUI environment, you can disable all graphical components, allowing the server to run on basic systems.</w:t>
      </w:r>
    </w:p>
    <w:p w:rsidR="00075834" w:rsidRDefault="00075834" w:rsidP="00AC5485">
      <w:pPr>
        <w:pStyle w:val="QuarchCommand"/>
      </w:pPr>
      <w:r>
        <w:tab/>
        <w:t>&gt;java –</w:t>
      </w:r>
      <w:proofErr w:type="spellStart"/>
      <w:r>
        <w:t>Djava.awt.headless</w:t>
      </w:r>
      <w:proofErr w:type="spellEnd"/>
      <w:r>
        <w:t>=true –jar qis.jar</w:t>
      </w:r>
    </w:p>
    <w:p w:rsidR="00E75467" w:rsidRDefault="00075834" w:rsidP="00AC5485">
      <w:pPr>
        <w:ind w:left="720"/>
      </w:pPr>
      <w:r>
        <w:t>If running QIS from a terminal window or script, you will likely find that closing the window will terminate QIS, you can prevent this from happening by using a combination of ‘</w:t>
      </w:r>
      <w:proofErr w:type="spellStart"/>
      <w:r>
        <w:t>nohup</w:t>
      </w:r>
      <w:proofErr w:type="spellEnd"/>
      <w:r>
        <w:t>’ and ‘&amp;’ on the command:</w:t>
      </w:r>
    </w:p>
    <w:p w:rsidR="00075834" w:rsidRDefault="00075834" w:rsidP="00AC5485">
      <w:pPr>
        <w:pStyle w:val="QuarchCommand"/>
        <w:ind w:firstLine="720"/>
      </w:pPr>
      <w:r>
        <w:t>&gt;</w:t>
      </w:r>
      <w:proofErr w:type="spellStart"/>
      <w:r>
        <w:t>nohup</w:t>
      </w:r>
      <w:proofErr w:type="spellEnd"/>
      <w:r>
        <w:t xml:space="preserve"> java –jar qis.jar &amp;</w:t>
      </w:r>
    </w:p>
    <w:p w:rsidR="00925B77" w:rsidRDefault="00DA72A8" w:rsidP="00AC5485">
      <w:pPr>
        <w:ind w:left="720"/>
      </w:pPr>
      <w:r>
        <w:t>Unless you have used the ‘headless’ option, you should now see a small Quarch icon in the task bar, representing QIS.  Right clicking on this gives options to exit or to display a manual control terminal for typing commands.</w:t>
      </w:r>
    </w:p>
    <w:p w:rsidR="000107F7" w:rsidRDefault="000107F7" w:rsidP="00DA72A8">
      <w:pPr>
        <w:ind w:left="1440"/>
      </w:pPr>
    </w:p>
    <w:p w:rsidR="0061638F" w:rsidRDefault="0061638F" w:rsidP="0061638F">
      <w:pPr>
        <w:pStyle w:val="Note"/>
      </w:pPr>
      <w:r>
        <w:lastRenderedPageBreak/>
        <w:t xml:space="preserve">Default USB permissions on Ubuntu </w:t>
      </w:r>
      <w:r>
        <w:t>may require</w:t>
      </w:r>
      <w:r>
        <w:t xml:space="preserve"> ‘</w:t>
      </w:r>
      <w:proofErr w:type="spellStart"/>
      <w:r>
        <w:t>sudo</w:t>
      </w:r>
      <w:proofErr w:type="spellEnd"/>
      <w:r>
        <w:t xml:space="preserve">’ to run </w:t>
      </w:r>
      <w:r>
        <w:t>QIS, or it will not have access to USB</w:t>
      </w:r>
      <w:r>
        <w:t>.  This can be avoided by setting explicit permissions for Quarch USB devices.</w:t>
      </w:r>
    </w:p>
    <w:p w:rsidR="0061638F" w:rsidRDefault="0061638F" w:rsidP="0061638F">
      <w:pPr>
        <w:pStyle w:val="Note"/>
        <w:rPr>
          <w:rStyle w:val="QuarchCommandChar"/>
        </w:rPr>
      </w:pPr>
      <w:r>
        <w:tab/>
        <w:t xml:space="preserve">Create a text file called </w:t>
      </w:r>
      <w:r w:rsidRPr="00E6024F">
        <w:rPr>
          <w:rStyle w:val="QuarchCommandChar"/>
        </w:rPr>
        <w:t>Quarch-Permissions-</w:t>
      </w:r>
      <w:proofErr w:type="spellStart"/>
      <w:r w:rsidRPr="00E6024F">
        <w:rPr>
          <w:rStyle w:val="QuarchCommandChar"/>
        </w:rPr>
        <w:t>USB.rules</w:t>
      </w:r>
      <w:proofErr w:type="spellEnd"/>
    </w:p>
    <w:p w:rsidR="0061638F" w:rsidRDefault="0061638F" w:rsidP="0061638F">
      <w:pPr>
        <w:pStyle w:val="Note"/>
      </w:pPr>
      <w:r>
        <w:tab/>
        <w:t>Into the file, enter the text:</w:t>
      </w:r>
    </w:p>
    <w:p w:rsidR="0061638F" w:rsidRPr="0061638F" w:rsidRDefault="0061638F" w:rsidP="0061638F">
      <w:pPr>
        <w:pStyle w:val="Note"/>
        <w:rPr>
          <w:rFonts w:ascii="Consolas" w:hAnsi="Consolas"/>
        </w:rPr>
      </w:pPr>
      <w:r>
        <w:tab/>
      </w:r>
      <w:r w:rsidRPr="0061638F">
        <w:rPr>
          <w:rFonts w:ascii="Consolas" w:hAnsi="Consolas"/>
        </w:rPr>
        <w:t>SUBSYSTEM==”</w:t>
      </w:r>
      <w:proofErr w:type="spellStart"/>
      <w:r w:rsidRPr="0061638F">
        <w:rPr>
          <w:rFonts w:ascii="Consolas" w:hAnsi="Consolas"/>
        </w:rPr>
        <w:t>usb</w:t>
      </w:r>
      <w:proofErr w:type="spellEnd"/>
      <w:r w:rsidRPr="0061638F">
        <w:rPr>
          <w:rFonts w:ascii="Consolas" w:hAnsi="Consolas"/>
        </w:rPr>
        <w:t>”</w:t>
      </w:r>
      <w:proofErr w:type="gramStart"/>
      <w:r w:rsidRPr="0061638F">
        <w:rPr>
          <w:rFonts w:ascii="Consolas" w:hAnsi="Consolas"/>
        </w:rPr>
        <w:t>,ATTRS</w:t>
      </w:r>
      <w:proofErr w:type="gramEnd"/>
      <w:r w:rsidRPr="0061638F">
        <w:rPr>
          <w:rFonts w:ascii="Consolas" w:hAnsi="Consolas"/>
        </w:rPr>
        <w:t>{</w:t>
      </w:r>
      <w:proofErr w:type="spellStart"/>
      <w:r w:rsidRPr="0061638F">
        <w:rPr>
          <w:rFonts w:ascii="Consolas" w:hAnsi="Consolas"/>
        </w:rPr>
        <w:t>idVendor</w:t>
      </w:r>
      <w:proofErr w:type="spellEnd"/>
      <w:r w:rsidRPr="0061638F">
        <w:rPr>
          <w:rFonts w:ascii="Consolas" w:hAnsi="Consolas"/>
        </w:rPr>
        <w:t>}==”16d0”,MODE=”0666”</w:t>
      </w:r>
      <w:r w:rsidRPr="0061638F">
        <w:rPr>
          <w:rFonts w:ascii="Consolas" w:hAnsi="Consolas"/>
        </w:rPr>
        <w:br/>
      </w:r>
      <w:r w:rsidRPr="0061638F">
        <w:rPr>
          <w:rFonts w:ascii="Consolas" w:hAnsi="Consolas"/>
        </w:rPr>
        <w:tab/>
        <w:t>SUBSYSTEM==”</w:t>
      </w:r>
      <w:proofErr w:type="spellStart"/>
      <w:r w:rsidRPr="0061638F">
        <w:rPr>
          <w:rFonts w:ascii="Consolas" w:hAnsi="Consolas"/>
        </w:rPr>
        <w:t>usb_device”,ATTRS</w:t>
      </w:r>
      <w:proofErr w:type="spellEnd"/>
      <w:r w:rsidRPr="0061638F">
        <w:rPr>
          <w:rFonts w:ascii="Consolas" w:hAnsi="Consolas"/>
        </w:rPr>
        <w:t>{</w:t>
      </w:r>
      <w:proofErr w:type="spellStart"/>
      <w:r w:rsidRPr="0061638F">
        <w:rPr>
          <w:rFonts w:ascii="Consolas" w:hAnsi="Consolas"/>
        </w:rPr>
        <w:t>idVendor</w:t>
      </w:r>
      <w:proofErr w:type="spellEnd"/>
      <w:r w:rsidRPr="0061638F">
        <w:rPr>
          <w:rFonts w:ascii="Consolas" w:hAnsi="Consolas"/>
        </w:rPr>
        <w:t>}==”16d0”,MODE=”0666”</w:t>
      </w:r>
    </w:p>
    <w:p w:rsidR="0061638F" w:rsidRDefault="0061638F" w:rsidP="0061638F">
      <w:pPr>
        <w:pStyle w:val="Note"/>
      </w:pPr>
      <w:r>
        <w:tab/>
        <w:t>Save the file and close it</w:t>
      </w:r>
    </w:p>
    <w:p w:rsidR="0061638F" w:rsidRDefault="0061638F" w:rsidP="0061638F">
      <w:pPr>
        <w:pStyle w:val="Note"/>
      </w:pPr>
      <w:r>
        <w:tab/>
        <w:t>On the command line, copy it into the rules folder:</w:t>
      </w:r>
    </w:p>
    <w:p w:rsidR="0061638F" w:rsidRPr="00636F0F" w:rsidRDefault="0061638F" w:rsidP="0061638F">
      <w:pPr>
        <w:pStyle w:val="Note"/>
        <w:rPr>
          <w:rStyle w:val="QuarchCommandChar"/>
        </w:rPr>
      </w:pPr>
      <w:r>
        <w:tab/>
      </w:r>
      <w:r w:rsidRPr="00636F0F">
        <w:t>&gt;</w:t>
      </w:r>
      <w:proofErr w:type="spellStart"/>
      <w:r w:rsidRPr="0061638F">
        <w:rPr>
          <w:b/>
        </w:rPr>
        <w:t>sudo</w:t>
      </w:r>
      <w:proofErr w:type="spellEnd"/>
      <w:r w:rsidRPr="0061638F">
        <w:rPr>
          <w:b/>
        </w:rPr>
        <w:t xml:space="preserve"> </w:t>
      </w:r>
      <w:proofErr w:type="spellStart"/>
      <w:r w:rsidRPr="0061638F">
        <w:rPr>
          <w:b/>
        </w:rPr>
        <w:t>cp</w:t>
      </w:r>
      <w:proofErr w:type="spellEnd"/>
      <w:r w:rsidRPr="00636F0F">
        <w:t xml:space="preserve"> </w:t>
      </w:r>
      <w:r w:rsidRPr="00636F0F">
        <w:rPr>
          <w:rStyle w:val="QuarchCommandChar"/>
          <w:rFonts w:ascii="Arial" w:hAnsi="Arial"/>
        </w:rPr>
        <w:t>Quarch-Permissions-</w:t>
      </w:r>
      <w:proofErr w:type="spellStart"/>
      <w:r w:rsidRPr="00636F0F">
        <w:rPr>
          <w:rStyle w:val="QuarchCommandChar"/>
          <w:rFonts w:ascii="Arial" w:hAnsi="Arial"/>
        </w:rPr>
        <w:t>USB.rules</w:t>
      </w:r>
      <w:proofErr w:type="spellEnd"/>
      <w:r w:rsidRPr="00636F0F">
        <w:rPr>
          <w:rStyle w:val="QuarchCommandChar"/>
          <w:rFonts w:ascii="Arial" w:hAnsi="Arial"/>
        </w:rPr>
        <w:t xml:space="preserve"> /</w:t>
      </w:r>
      <w:proofErr w:type="spellStart"/>
      <w:r w:rsidRPr="00636F0F">
        <w:rPr>
          <w:rStyle w:val="QuarchCommandChar"/>
          <w:rFonts w:ascii="Arial" w:hAnsi="Arial"/>
        </w:rPr>
        <w:t>etc</w:t>
      </w:r>
      <w:proofErr w:type="spellEnd"/>
      <w:r w:rsidRPr="00636F0F">
        <w:rPr>
          <w:rStyle w:val="QuarchCommandChar"/>
          <w:rFonts w:ascii="Arial" w:hAnsi="Arial"/>
        </w:rPr>
        <w:t>/</w:t>
      </w:r>
      <w:proofErr w:type="spellStart"/>
      <w:r w:rsidRPr="00636F0F">
        <w:rPr>
          <w:rStyle w:val="QuarchCommandChar"/>
          <w:rFonts w:ascii="Arial" w:hAnsi="Arial"/>
        </w:rPr>
        <w:t>udev</w:t>
      </w:r>
      <w:proofErr w:type="spellEnd"/>
      <w:r w:rsidRPr="00636F0F">
        <w:rPr>
          <w:rStyle w:val="QuarchCommandChar"/>
          <w:rFonts w:ascii="Arial" w:hAnsi="Arial"/>
        </w:rPr>
        <w:t>/</w:t>
      </w:r>
      <w:proofErr w:type="spellStart"/>
      <w:r w:rsidRPr="00636F0F">
        <w:rPr>
          <w:rStyle w:val="QuarchCommandChar"/>
          <w:rFonts w:ascii="Arial" w:hAnsi="Arial"/>
        </w:rPr>
        <w:t>rules.d</w:t>
      </w:r>
      <w:proofErr w:type="spellEnd"/>
    </w:p>
    <w:p w:rsidR="000107F7" w:rsidRDefault="0061638F" w:rsidP="000107F7">
      <w:pPr>
        <w:pStyle w:val="Note"/>
      </w:pPr>
      <w:r>
        <w:rPr>
          <w:rStyle w:val="QuarchCommandChar"/>
          <w:b w:val="0"/>
        </w:rPr>
        <w:tab/>
      </w:r>
      <w:r w:rsidRPr="00636F0F">
        <w:rPr>
          <w:rStyle w:val="QuarchCommandChar"/>
          <w:rFonts w:ascii="Arial" w:hAnsi="Arial" w:cs="Arial"/>
          <w:b w:val="0"/>
        </w:rPr>
        <w:t>You will need to reset for this to take effect</w:t>
      </w:r>
    </w:p>
    <w:p w:rsidR="000107F7" w:rsidRDefault="000107F7" w:rsidP="000107F7">
      <w:pPr>
        <w:pStyle w:val="QNumberedlist"/>
        <w:numPr>
          <w:ilvl w:val="0"/>
          <w:numId w:val="0"/>
        </w:numPr>
        <w:ind w:left="851" w:hanging="567"/>
      </w:pPr>
    </w:p>
    <w:p w:rsidR="00AC5485" w:rsidRDefault="00AC5485">
      <w:pPr>
        <w:spacing w:before="0" w:after="160" w:line="259" w:lineRule="auto"/>
        <w:rPr>
          <w:rFonts w:eastAsiaTheme="minorEastAsia" w:cs="Arial"/>
          <w:color w:val="auto"/>
          <w:szCs w:val="24"/>
          <w:lang w:bidi="en-US"/>
        </w:rPr>
      </w:pPr>
      <w:r>
        <w:br w:type="page"/>
      </w:r>
    </w:p>
    <w:p w:rsidR="00F34C98" w:rsidRDefault="00F34C98" w:rsidP="00F34C98">
      <w:pPr>
        <w:pStyle w:val="QNumberedlist"/>
      </w:pPr>
      <w:r>
        <w:lastRenderedPageBreak/>
        <w:t xml:space="preserve">Run the </w:t>
      </w:r>
      <w:r w:rsidR="00DA72A8">
        <w:t>list devices script, to check which modules are available to you</w:t>
      </w:r>
    </w:p>
    <w:p w:rsidR="00AF2EE0" w:rsidRDefault="00F34C98" w:rsidP="00AC5485">
      <w:pPr>
        <w:pStyle w:val="QuarchCommand"/>
        <w:ind w:firstLine="720"/>
      </w:pPr>
      <w:r w:rsidRPr="00F34C98">
        <w:t>&gt;</w:t>
      </w:r>
      <w:r w:rsidR="00DA72A8">
        <w:t>python</w:t>
      </w:r>
      <w:r w:rsidR="0061638F">
        <w:t xml:space="preserve"> QisListDevices.py</w:t>
      </w:r>
    </w:p>
    <w:p w:rsidR="0061638F" w:rsidRDefault="0061638F" w:rsidP="00AC5485">
      <w:pPr>
        <w:ind w:left="720"/>
      </w:pPr>
      <w:r>
        <w:t>Below we can see that three devices were found, one local XLC module on USB and two remo</w:t>
      </w:r>
      <w:r w:rsidR="00AC5485">
        <w:t>t</w:t>
      </w:r>
      <w:r>
        <w:t>e devices on LAN.</w:t>
      </w:r>
    </w:p>
    <w:p w:rsidR="00925B77" w:rsidRPr="00F34C98" w:rsidRDefault="00925B77" w:rsidP="00925B77">
      <w:pPr>
        <w:pStyle w:val="Centredimage"/>
      </w:pPr>
      <w:r>
        <w:rPr>
          <w:lang w:val="en-US" w:eastAsia="en-US"/>
        </w:rPr>
        <w:drawing>
          <wp:inline distT="0" distB="0" distL="0" distR="0">
            <wp:extent cx="5730974" cy="29972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Scan.png"/>
                    <pic:cNvPicPr/>
                  </pic:nvPicPr>
                  <pic:blipFill>
                    <a:blip r:embed="rId10">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AC5485" w:rsidRDefault="00AC5485">
      <w:pPr>
        <w:spacing w:before="0" w:after="160" w:line="259" w:lineRule="auto"/>
      </w:pPr>
      <w:r>
        <w:tab/>
      </w:r>
      <w:r>
        <w:tab/>
      </w:r>
    </w:p>
    <w:p w:rsidR="00E01FCB" w:rsidRDefault="00AC5485" w:rsidP="0006283E">
      <w:pPr>
        <w:spacing w:before="0" w:after="160" w:line="259" w:lineRule="auto"/>
        <w:ind w:firstLine="720"/>
      </w:pPr>
      <w:r>
        <w:t>If you have not run QIS before running the script, you instead will see:</w:t>
      </w:r>
    </w:p>
    <w:p w:rsidR="00AC5485" w:rsidRDefault="00AC5485">
      <w:pPr>
        <w:spacing w:before="0" w:after="160" w:line="259" w:lineRule="auto"/>
        <w:rPr>
          <w:rFonts w:eastAsiaTheme="minorEastAsia" w:cs="Arial"/>
          <w:color w:val="auto"/>
          <w:szCs w:val="24"/>
          <w:lang w:bidi="en-US"/>
        </w:rPr>
      </w:pPr>
      <w:r>
        <w:rPr>
          <w:rFonts w:eastAsiaTheme="minorEastAsia" w:cs="Arial"/>
          <w:noProof/>
          <w:color w:val="auto"/>
          <w:szCs w:val="24"/>
        </w:rPr>
        <w:drawing>
          <wp:inline distT="0" distB="0" distL="0" distR="0">
            <wp:extent cx="5731510" cy="2997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locateFail.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AC5485" w:rsidRDefault="00AC5485">
      <w:pPr>
        <w:spacing w:before="0" w:after="160" w:line="259" w:lineRule="auto"/>
        <w:rPr>
          <w:rFonts w:eastAsiaTheme="minorEastAsia" w:cs="Arial"/>
          <w:color w:val="auto"/>
          <w:szCs w:val="24"/>
          <w:lang w:bidi="en-US"/>
        </w:rPr>
      </w:pPr>
    </w:p>
    <w:p w:rsidR="00925B77" w:rsidRDefault="00FC54F0" w:rsidP="00925B77">
      <w:pPr>
        <w:pStyle w:val="QNumberedlist"/>
      </w:pPr>
      <w:r>
        <w:t>You are now fully ready to run the main examples</w:t>
      </w:r>
    </w:p>
    <w:p w:rsidR="00FC54F0" w:rsidRDefault="00FC54F0" w:rsidP="00FC54F0">
      <w:pPr>
        <w:pStyle w:val="Heading2"/>
      </w:pPr>
      <w:bookmarkStart w:id="68" w:name="_Toc475542645"/>
      <w:r>
        <w:lastRenderedPageBreak/>
        <w:t>Windows setup</w:t>
      </w:r>
      <w:bookmarkEnd w:id="68"/>
    </w:p>
    <w:p w:rsidR="00FC54F0" w:rsidRPr="00AC465A" w:rsidRDefault="00FC54F0" w:rsidP="00FC54F0">
      <w:r>
        <w:t xml:space="preserve">This setup was based on </w:t>
      </w:r>
      <w:r w:rsidR="006A508E">
        <w:t>Windows 10</w:t>
      </w:r>
      <w:r>
        <w:t xml:space="preserve"> and a clean install.  Changes may be needed for other systems.  You </w:t>
      </w:r>
      <w:r w:rsidR="006A508E">
        <w:t>may</w:t>
      </w:r>
      <w:r>
        <w:t xml:space="preserve"> require admin access for the install.</w:t>
      </w:r>
    </w:p>
    <w:p w:rsidR="00FC54F0" w:rsidRDefault="00FC54F0" w:rsidP="00AC5485">
      <w:pPr>
        <w:pStyle w:val="QNumberedlist"/>
        <w:numPr>
          <w:ilvl w:val="1"/>
          <w:numId w:val="10"/>
        </w:numPr>
      </w:pPr>
      <w:r>
        <w:t>Copy the application note files to a folder on your system</w:t>
      </w:r>
    </w:p>
    <w:p w:rsidR="0006283E" w:rsidRDefault="009C3A2C" w:rsidP="00AC5485">
      <w:pPr>
        <w:pStyle w:val="QNumberedlist"/>
      </w:pPr>
      <w:r>
        <w:t>Download and inst</w:t>
      </w:r>
      <w:r w:rsidR="0006283E">
        <w:t>all the Quarch USB driver from:</w:t>
      </w:r>
    </w:p>
    <w:p w:rsidR="009C3A2C" w:rsidRDefault="00C85757" w:rsidP="0006283E">
      <w:pPr>
        <w:pStyle w:val="QNumberedlist"/>
        <w:numPr>
          <w:ilvl w:val="0"/>
          <w:numId w:val="0"/>
        </w:numPr>
        <w:ind w:left="567" w:firstLine="153"/>
      </w:pPr>
      <w:hyperlink r:id="rId12" w:history="1">
        <w:r w:rsidR="009C3A2C" w:rsidRPr="00F63634">
          <w:rPr>
            <w:rStyle w:val="Hyperlink"/>
          </w:rPr>
          <w:t>http://quarch.com/downloads?field_file_type_tid=113</w:t>
        </w:r>
      </w:hyperlink>
    </w:p>
    <w:p w:rsidR="00FC54F0" w:rsidRDefault="00FC54F0" w:rsidP="00AC5485">
      <w:pPr>
        <w:pStyle w:val="QNumberedlist"/>
      </w:pPr>
      <w:r>
        <w:t xml:space="preserve">Check </w:t>
      </w:r>
      <w:r w:rsidR="00AC5485">
        <w:t>that the Java JRE</w:t>
      </w:r>
      <w:r>
        <w:t xml:space="preserve"> is installed</w:t>
      </w:r>
    </w:p>
    <w:p w:rsidR="00AC5485" w:rsidRDefault="00AC5485" w:rsidP="0006283E">
      <w:pPr>
        <w:pStyle w:val="QNumberedlist"/>
        <w:numPr>
          <w:ilvl w:val="0"/>
          <w:numId w:val="0"/>
        </w:numPr>
        <w:ind w:left="720"/>
      </w:pPr>
      <w:r>
        <w:t>You can find install instructions and files here</w:t>
      </w:r>
      <w:proofErr w:type="gramStart"/>
      <w:r>
        <w:t>:</w:t>
      </w:r>
      <w:proofErr w:type="gramEnd"/>
      <w:r>
        <w:br/>
      </w:r>
      <w:hyperlink r:id="rId13" w:history="1">
        <w:r w:rsidRPr="00632650">
          <w:rPr>
            <w:rStyle w:val="Hyperlink"/>
          </w:rPr>
          <w:t>http://www.oracle.com/technetwork/java/javase/downloads/index.html</w:t>
        </w:r>
      </w:hyperlink>
    </w:p>
    <w:p w:rsidR="0006283E" w:rsidRDefault="0006283E" w:rsidP="0006283E">
      <w:pPr>
        <w:pStyle w:val="QNumberedlist"/>
      </w:pPr>
      <w:r>
        <w:t>Run QIS</w:t>
      </w:r>
    </w:p>
    <w:p w:rsidR="0006283E" w:rsidRDefault="0006283E" w:rsidP="0006283E">
      <w:pPr>
        <w:ind w:left="720"/>
      </w:pPr>
      <w:r>
        <w:t>QIS is found in the /QIS folder of the application note.  Simple double click QIS.jar to run it</w:t>
      </w:r>
    </w:p>
    <w:p w:rsidR="0006283E" w:rsidRDefault="0006283E" w:rsidP="0006283E">
      <w:pPr>
        <w:ind w:left="720"/>
      </w:pPr>
      <w:r>
        <w:t>QIS can also be invoked from the command line:</w:t>
      </w:r>
    </w:p>
    <w:p w:rsidR="0006283E" w:rsidRDefault="0006283E" w:rsidP="0006283E">
      <w:pPr>
        <w:pStyle w:val="QuarchCommand"/>
        <w:ind w:firstLine="720"/>
      </w:pPr>
      <w:r>
        <w:t>&gt;java –jar qis.jar</w:t>
      </w:r>
    </w:p>
    <w:p w:rsidR="0006283E" w:rsidRDefault="0006283E" w:rsidP="0006283E">
      <w:pPr>
        <w:ind w:left="720"/>
      </w:pPr>
      <w:r>
        <w:t>For systems without a GUI environment, you can disable all graphical components, allowing the server to run on basic systems.</w:t>
      </w:r>
    </w:p>
    <w:p w:rsidR="0006283E" w:rsidRDefault="0006283E" w:rsidP="0006283E">
      <w:pPr>
        <w:pStyle w:val="QuarchCommand"/>
      </w:pPr>
      <w:r>
        <w:tab/>
        <w:t>&gt;java –</w:t>
      </w:r>
      <w:proofErr w:type="spellStart"/>
      <w:r>
        <w:t>Djava.awt.headless</w:t>
      </w:r>
      <w:proofErr w:type="spellEnd"/>
      <w:r>
        <w:t>=true –jar qis.jar</w:t>
      </w:r>
    </w:p>
    <w:p w:rsidR="0006283E" w:rsidRDefault="0006283E" w:rsidP="0006283E">
      <w:pPr>
        <w:ind w:left="720"/>
      </w:pPr>
      <w:r>
        <w:t>Unless you have used the ‘headless’ option, you should now see a small Quarch icon in the task bar, representing QIS.  Right clicking on this gives options to exit or to display a manual control terminal for typing commands.</w:t>
      </w:r>
    </w:p>
    <w:p w:rsidR="0006283E" w:rsidRDefault="0006283E" w:rsidP="0006283E">
      <w:pPr>
        <w:spacing w:before="0" w:after="160" w:line="259" w:lineRule="auto"/>
        <w:rPr>
          <w:rFonts w:eastAsiaTheme="minorEastAsia" w:cs="Arial"/>
          <w:color w:val="auto"/>
          <w:szCs w:val="24"/>
          <w:lang w:bidi="en-US"/>
        </w:rPr>
      </w:pPr>
      <w:r>
        <w:br w:type="page"/>
      </w:r>
    </w:p>
    <w:p w:rsidR="0006283E" w:rsidRDefault="0006283E" w:rsidP="0006283E">
      <w:pPr>
        <w:pStyle w:val="QNumberedlist"/>
      </w:pPr>
      <w:r>
        <w:lastRenderedPageBreak/>
        <w:t>Run the list devices script, to check which modules are available to you</w:t>
      </w:r>
    </w:p>
    <w:p w:rsidR="0006283E" w:rsidRDefault="0006283E" w:rsidP="0006283E">
      <w:pPr>
        <w:pStyle w:val="QuarchCommand"/>
        <w:ind w:firstLine="720"/>
      </w:pPr>
      <w:r w:rsidRPr="00F34C98">
        <w:t>&gt;</w:t>
      </w:r>
      <w:r>
        <w:t>python QisListDevices.py</w:t>
      </w:r>
    </w:p>
    <w:p w:rsidR="0006283E" w:rsidRDefault="0006283E" w:rsidP="0006283E">
      <w:pPr>
        <w:ind w:left="720"/>
      </w:pPr>
      <w:r>
        <w:t>Below we can see that three devices were found, one local XLC module on USB and two remote devices on LAN.</w:t>
      </w:r>
    </w:p>
    <w:p w:rsidR="0006283E" w:rsidRPr="00F34C98" w:rsidRDefault="0006283E" w:rsidP="0006283E">
      <w:pPr>
        <w:pStyle w:val="Centredimage"/>
      </w:pPr>
      <w:r>
        <w:rPr>
          <w:lang w:val="en-US" w:eastAsia="en-US"/>
        </w:rPr>
        <w:drawing>
          <wp:inline distT="0" distB="0" distL="0" distR="0" wp14:anchorId="3D1B9951" wp14:editId="66D59A35">
            <wp:extent cx="5730974" cy="29972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Scan.png"/>
                    <pic:cNvPicPr/>
                  </pic:nvPicPr>
                  <pic:blipFill>
                    <a:blip r:embed="rId10">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06283E" w:rsidRDefault="0006283E" w:rsidP="0006283E">
      <w:pPr>
        <w:spacing w:before="0" w:after="160" w:line="259" w:lineRule="auto"/>
      </w:pPr>
      <w:r>
        <w:tab/>
      </w:r>
      <w:r>
        <w:tab/>
      </w:r>
    </w:p>
    <w:p w:rsidR="0006283E" w:rsidRDefault="0006283E" w:rsidP="0006283E">
      <w:pPr>
        <w:spacing w:before="0" w:after="160" w:line="259" w:lineRule="auto"/>
        <w:ind w:firstLine="720"/>
      </w:pPr>
      <w:r>
        <w:t>If you have not run QIS before running the script, you instead will see:</w:t>
      </w:r>
    </w:p>
    <w:p w:rsidR="0006283E" w:rsidRDefault="0006283E" w:rsidP="0006283E">
      <w:pPr>
        <w:spacing w:before="0" w:after="160" w:line="259" w:lineRule="auto"/>
        <w:rPr>
          <w:rFonts w:eastAsiaTheme="minorEastAsia" w:cs="Arial"/>
          <w:color w:val="auto"/>
          <w:szCs w:val="24"/>
          <w:lang w:bidi="en-US"/>
        </w:rPr>
      </w:pPr>
      <w:r>
        <w:rPr>
          <w:rFonts w:eastAsiaTheme="minorEastAsia" w:cs="Arial"/>
          <w:noProof/>
          <w:color w:val="auto"/>
          <w:szCs w:val="24"/>
        </w:rPr>
        <w:drawing>
          <wp:inline distT="0" distB="0" distL="0" distR="0" wp14:anchorId="2B89BEAB" wp14:editId="5E6470AC">
            <wp:extent cx="5731510" cy="29972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locateFail.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06283E" w:rsidRDefault="0006283E" w:rsidP="0006283E">
      <w:pPr>
        <w:spacing w:before="0" w:after="160" w:line="259" w:lineRule="auto"/>
        <w:rPr>
          <w:rFonts w:eastAsiaTheme="minorEastAsia" w:cs="Arial"/>
          <w:color w:val="auto"/>
          <w:szCs w:val="24"/>
          <w:lang w:bidi="en-US"/>
        </w:rPr>
      </w:pPr>
    </w:p>
    <w:p w:rsidR="0006283E" w:rsidRDefault="0006283E" w:rsidP="0006283E">
      <w:pPr>
        <w:pStyle w:val="QNumberedlist"/>
      </w:pPr>
      <w:r>
        <w:t>You are now fully ready to run the main examples</w:t>
      </w:r>
    </w:p>
    <w:p w:rsidR="00FC54F0" w:rsidRDefault="003F332C" w:rsidP="003F332C">
      <w:pPr>
        <w:pStyle w:val="Heading1"/>
      </w:pPr>
      <w:bookmarkStart w:id="69" w:name="_Toc475542646"/>
      <w:r>
        <w:lastRenderedPageBreak/>
        <w:t>Provided Examples</w:t>
      </w:r>
      <w:bookmarkEnd w:id="69"/>
    </w:p>
    <w:p w:rsidR="003F332C" w:rsidRDefault="0006283E" w:rsidP="003F332C">
      <w:pPr>
        <w:pStyle w:val="Heading2"/>
      </w:pPr>
      <w:bookmarkStart w:id="70" w:name="_Toc475542647"/>
      <w:r>
        <w:t>Locating devices</w:t>
      </w:r>
      <w:bookmarkEnd w:id="70"/>
    </w:p>
    <w:p w:rsidR="003F332C" w:rsidRDefault="003F332C" w:rsidP="003F332C">
      <w:r>
        <w:t xml:space="preserve">The file </w:t>
      </w:r>
      <w:r w:rsidR="0006283E">
        <w:rPr>
          <w:rStyle w:val="QuarchCommandChar"/>
        </w:rPr>
        <w:t>QisListDevices</w:t>
      </w:r>
      <w:r w:rsidRPr="003F332C">
        <w:rPr>
          <w:rStyle w:val="QuarchCommandChar"/>
        </w:rPr>
        <w:t>.py</w:t>
      </w:r>
      <w:r>
        <w:t xml:space="preserve"> contains a simple example, </w:t>
      </w:r>
      <w:r w:rsidR="0006283E">
        <w:t>querying QIS to get a list of available devices.  This lets us see what is available, and conform that everything is working.</w:t>
      </w:r>
    </w:p>
    <w:p w:rsidR="003F332C" w:rsidRDefault="0006283E" w:rsidP="003F332C">
      <w:r>
        <w:t>The name format will be used later for choosing the module to use.  For example:</w:t>
      </w:r>
    </w:p>
    <w:p w:rsidR="0006283E" w:rsidRDefault="0006283E" w:rsidP="003F332C">
      <w:proofErr w:type="spellStart"/>
      <w:proofErr w:type="gramStart"/>
      <w:r>
        <w:t>usb</w:t>
      </w:r>
      <w:proofErr w:type="spellEnd"/>
      <w:proofErr w:type="gramEnd"/>
      <w:r>
        <w:t>::qtl1847-01-016</w:t>
      </w:r>
    </w:p>
    <w:p w:rsidR="0006283E" w:rsidRDefault="0006283E" w:rsidP="003F332C">
      <w:r>
        <w:t>This represents a USB connection to a QTL1847 (XLC Power Module), with a serial number of QTL1847-01-016</w:t>
      </w:r>
    </w:p>
    <w:p w:rsidR="009902AF" w:rsidRPr="0006283E" w:rsidRDefault="00E67C80" w:rsidP="0006283E">
      <w:pPr>
        <w:pStyle w:val="QuarchCommand"/>
      </w:pPr>
      <w:r w:rsidRPr="0006283E">
        <w:t xml:space="preserve">&gt;python </w:t>
      </w:r>
      <w:r w:rsidR="0006283E" w:rsidRPr="0006283E">
        <w:rPr>
          <w:rStyle w:val="QuarchCommandChar"/>
          <w:b/>
        </w:rPr>
        <w:t>QisListDevices</w:t>
      </w:r>
      <w:r w:rsidRPr="0006283E">
        <w:t>.py</w:t>
      </w:r>
    </w:p>
    <w:p w:rsidR="00E67C80" w:rsidRDefault="00C839D6" w:rsidP="00C839D6">
      <w:pPr>
        <w:pStyle w:val="Centredimage"/>
      </w:pPr>
      <w:r>
        <w:rPr>
          <w:lang w:val="en-US" w:eastAsia="en-US"/>
        </w:rPr>
        <w:drawing>
          <wp:inline distT="0" distB="0" distL="0" distR="0">
            <wp:extent cx="5730974" cy="29972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ands.png"/>
                    <pic:cNvPicPr/>
                  </pic:nvPicPr>
                  <pic:blipFill>
                    <a:blip r:embed="rId10">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882FFA" w:rsidRDefault="00882FFA">
      <w:pPr>
        <w:spacing w:before="0" w:after="160" w:line="259" w:lineRule="auto"/>
        <w:rPr>
          <w:rFonts w:eastAsiaTheme="majorEastAsia" w:cstheme="majorBidi"/>
          <w:b/>
          <w:color w:val="1F4E79" w:themeColor="accent1" w:themeShade="80"/>
          <w:sz w:val="36"/>
          <w:szCs w:val="32"/>
        </w:rPr>
      </w:pPr>
      <w:r>
        <w:rPr>
          <w:rFonts w:eastAsiaTheme="majorEastAsia" w:cstheme="majorBidi"/>
          <w:b/>
          <w:color w:val="1F4E79" w:themeColor="accent1" w:themeShade="80"/>
          <w:sz w:val="36"/>
          <w:szCs w:val="32"/>
        </w:rPr>
        <w:br w:type="page"/>
      </w:r>
    </w:p>
    <w:p w:rsidR="00CB554F" w:rsidRDefault="00CB554F" w:rsidP="00E01FCB">
      <w:pPr>
        <w:pStyle w:val="Heading2"/>
      </w:pPr>
      <w:bookmarkStart w:id="71" w:name="_Toc475542648"/>
      <w:r>
        <w:lastRenderedPageBreak/>
        <w:t>Streaming capture example</w:t>
      </w:r>
      <w:bookmarkEnd w:id="71"/>
    </w:p>
    <w:p w:rsidR="00CB554F" w:rsidRDefault="00CB554F" w:rsidP="00CB554F">
      <w:r>
        <w:t xml:space="preserve">The file </w:t>
      </w:r>
      <w:r w:rsidR="0006283E">
        <w:t>Qis</w:t>
      </w:r>
      <w:r>
        <w:t xml:space="preserve">StreamExample.py connects to </w:t>
      </w:r>
      <w:r w:rsidR="0006283E">
        <w:t>a selected</w:t>
      </w:r>
      <w:r>
        <w:t xml:space="preserve"> module and runs a number of commands to prepare for streaming capture of data.</w:t>
      </w:r>
    </w:p>
    <w:p w:rsidR="0006283E" w:rsidRDefault="00CB554F" w:rsidP="00CB554F">
      <w:r>
        <w:t xml:space="preserve">‘Streaming’ involves the PC client software constantly puling data back from the Quarch module.  This allows for much longer recording times that when using the internal RAM on the module.  The lower the averaging rate, the faster that data must be read back to keep up.  XLC modules can generally stream at 16 sample averaging with a fast PC.  </w:t>
      </w:r>
      <w:r w:rsidR="0006283E">
        <w:t>HD modules can generally get to 4 sample averaging.</w:t>
      </w:r>
    </w:p>
    <w:p w:rsidR="00DF2C2D" w:rsidRDefault="00DF2C2D" w:rsidP="00CB554F">
      <w:r>
        <w:t>QIS holds a large data buffer, and will keep pulling data back from the module when the Python script is busy.  This allows you to perform additional tasks, such as invoking an IO transfer to the device you are testing.</w:t>
      </w:r>
    </w:p>
    <w:p w:rsidR="00CB554F" w:rsidRDefault="00CB554F" w:rsidP="00CB554F">
      <w:r>
        <w:t>This example is set to a far higher value initially so as to produce a small and simple CSV file.</w:t>
      </w:r>
    </w:p>
    <w:p w:rsidR="00CB554F" w:rsidRDefault="00A670F7" w:rsidP="00A670F7">
      <w:r>
        <w:t>The script sets up the module and then begins streaming for a set period of time.  When complete</w:t>
      </w:r>
      <w:r w:rsidR="00CB554F">
        <w:t xml:space="preserve"> a CVS file</w:t>
      </w:r>
      <w:r>
        <w:t xml:space="preserve"> will have been created</w:t>
      </w:r>
      <w:r w:rsidR="00CB554F">
        <w:t>, for later viewing and processing.</w:t>
      </w:r>
    </w:p>
    <w:p w:rsidR="00CB554F" w:rsidRDefault="00CB554F" w:rsidP="00CB554F">
      <w:pPr>
        <w:pStyle w:val="QuarchCommand"/>
      </w:pPr>
      <w:r>
        <w:t xml:space="preserve">&gt;python </w:t>
      </w:r>
      <w:r w:rsidR="0006283E">
        <w:t>Qis</w:t>
      </w:r>
      <w:r>
        <w:t>StreamExample.py</w:t>
      </w:r>
    </w:p>
    <w:p w:rsidR="00CB554F" w:rsidRDefault="00CB554F" w:rsidP="00CB554F">
      <w:pPr>
        <w:pStyle w:val="Centredimage"/>
      </w:pPr>
      <w:r>
        <w:rPr>
          <w:lang w:val="en-US" w:eastAsia="en-US"/>
        </w:rPr>
        <w:drawing>
          <wp:inline distT="0" distB="0" distL="0" distR="0" wp14:anchorId="06240502" wp14:editId="2EE0C9DC">
            <wp:extent cx="5730972" cy="299719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ands.png"/>
                    <pic:cNvPicPr/>
                  </pic:nvPicPr>
                  <pic:blipFill>
                    <a:blip r:embed="rId14">
                      <a:extLst>
                        <a:ext uri="{28A0092B-C50C-407E-A947-70E740481C1C}">
                          <a14:useLocalDpi xmlns:a14="http://schemas.microsoft.com/office/drawing/2010/main" val="0"/>
                        </a:ext>
                      </a:extLst>
                    </a:blip>
                    <a:stretch>
                      <a:fillRect/>
                    </a:stretch>
                  </pic:blipFill>
                  <pic:spPr>
                    <a:xfrm>
                      <a:off x="0" y="0"/>
                      <a:ext cx="5730972" cy="2997199"/>
                    </a:xfrm>
                    <a:prstGeom prst="rect">
                      <a:avLst/>
                    </a:prstGeom>
                  </pic:spPr>
                </pic:pic>
              </a:graphicData>
            </a:graphic>
          </wp:inline>
        </w:drawing>
      </w:r>
    </w:p>
    <w:p w:rsidR="00CB554F" w:rsidRPr="003F332C" w:rsidRDefault="00CB554F" w:rsidP="00CB554F">
      <w:pPr>
        <w:pStyle w:val="Centredimage"/>
        <w:jc w:val="left"/>
      </w:pPr>
      <w:r>
        <w:t>The output the commands that we ran (and their responses). It also shows the statistics on the data that we pulled back from the module.</w:t>
      </w:r>
    </w:p>
    <w:p w:rsidR="00F8146B" w:rsidRDefault="00F8146B">
      <w:pPr>
        <w:spacing w:before="0" w:after="160" w:line="259" w:lineRule="auto"/>
        <w:rPr>
          <w:rFonts w:eastAsiaTheme="majorEastAsia" w:cstheme="majorBidi"/>
          <w:b/>
          <w:color w:val="1F4E79" w:themeColor="accent1" w:themeShade="80"/>
          <w:sz w:val="36"/>
          <w:szCs w:val="32"/>
        </w:rPr>
      </w:pPr>
      <w:r>
        <w:br w:type="page"/>
      </w:r>
    </w:p>
    <w:p w:rsidR="00882FFA" w:rsidRDefault="00E22C0E" w:rsidP="00F8146B">
      <w:pPr>
        <w:pStyle w:val="Heading1"/>
      </w:pPr>
      <w:bookmarkStart w:id="72" w:name="_Toc475542649"/>
      <w:r>
        <w:lastRenderedPageBreak/>
        <w:t>QIS built in terminal</w:t>
      </w:r>
      <w:bookmarkEnd w:id="72"/>
    </w:p>
    <w:p w:rsidR="00E6024F" w:rsidRDefault="00F8146B" w:rsidP="00F8146B">
      <w:r>
        <w:t>QIS has a built in Terminal</w:t>
      </w:r>
      <w:r w:rsidR="00CF043C">
        <w:t>.  When running, there will be an icon in the task bar.  Right click this and select ‘Show Terminal’</w:t>
      </w:r>
    </w:p>
    <w:p w:rsidR="00CF043C" w:rsidRDefault="00CF043C">
      <w:pPr>
        <w:spacing w:before="0" w:after="160" w:line="259" w:lineRule="auto"/>
      </w:pPr>
      <w:r>
        <w:rPr>
          <w:noProof/>
        </w:rPr>
        <w:drawing>
          <wp:inline distT="0" distB="0" distL="0" distR="0">
            <wp:extent cx="5731510" cy="4171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Ter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CF043C" w:rsidRDefault="00CF043C">
      <w:pPr>
        <w:spacing w:before="0" w:after="160" w:line="259" w:lineRule="auto"/>
      </w:pPr>
      <w:r>
        <w:t>To get a list of commands enter:</w:t>
      </w:r>
    </w:p>
    <w:p w:rsidR="00CF043C" w:rsidRDefault="00CF043C" w:rsidP="00CF043C">
      <w:pPr>
        <w:pStyle w:val="QuarchCommand"/>
      </w:pPr>
      <w:r>
        <w:t>&gt;$help</w:t>
      </w:r>
    </w:p>
    <w:p w:rsidR="00C13B55" w:rsidRDefault="00C13B55">
      <w:pPr>
        <w:spacing w:before="0" w:after="160" w:line="259" w:lineRule="auto"/>
      </w:pPr>
      <w:r>
        <w:br w:type="page"/>
      </w:r>
    </w:p>
    <w:p w:rsidR="00CF043C" w:rsidRDefault="00CF043C">
      <w:pPr>
        <w:spacing w:before="0" w:after="160" w:line="259" w:lineRule="auto"/>
      </w:pPr>
      <w:r>
        <w:lastRenderedPageBreak/>
        <w:t>To get a list of available modules enter:</w:t>
      </w:r>
    </w:p>
    <w:p w:rsidR="00CF043C" w:rsidRDefault="00CF043C" w:rsidP="00302D86">
      <w:pPr>
        <w:pStyle w:val="QuarchCommand"/>
      </w:pPr>
      <w:r>
        <w:t>&gt;$list</w:t>
      </w:r>
    </w:p>
    <w:p w:rsidR="00302D86" w:rsidRDefault="00C13B55">
      <w:pPr>
        <w:spacing w:before="0" w:after="160" w:line="259" w:lineRule="auto"/>
      </w:pPr>
      <w:r>
        <w:rPr>
          <w:noProof/>
        </w:rPr>
        <w:drawing>
          <wp:inline distT="0" distB="0" distL="0" distR="0">
            <wp:extent cx="5731510" cy="41713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ermList.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F8146B" w:rsidRDefault="00C13B55">
      <w:pPr>
        <w:spacing w:before="0" w:after="160" w:line="259" w:lineRule="auto"/>
      </w:pPr>
      <w:r>
        <w:t>To select a device to control (We want the USB device in this case), use the command:</w:t>
      </w:r>
    </w:p>
    <w:p w:rsidR="00C13B55" w:rsidRDefault="00C13B55" w:rsidP="00C13B55">
      <w:pPr>
        <w:pStyle w:val="QuarchCommand"/>
      </w:pPr>
      <w:r>
        <w:t>&gt;$default 1</w:t>
      </w:r>
    </w:p>
    <w:p w:rsidR="00C13B55" w:rsidRDefault="00C13B55">
      <w:pPr>
        <w:spacing w:before="0" w:after="160" w:line="259" w:lineRule="auto"/>
      </w:pPr>
      <w:r>
        <w:t>You can now enter any standard command for the chosen device (see the device technical manual for command lists).</w:t>
      </w:r>
    </w:p>
    <w:p w:rsidR="00C13B55" w:rsidRDefault="00E22C0E">
      <w:pPr>
        <w:spacing w:before="0" w:after="160" w:line="259" w:lineRule="auto"/>
        <w:rPr>
          <w:rFonts w:eastAsiaTheme="majorEastAsia" w:cstheme="majorBidi"/>
          <w:b/>
          <w:color w:val="1F4E79" w:themeColor="accent1" w:themeShade="80"/>
          <w:sz w:val="36"/>
          <w:szCs w:val="32"/>
        </w:rPr>
      </w:pPr>
      <w:r>
        <w:rPr>
          <w:rFonts w:eastAsiaTheme="majorEastAsia" w:cstheme="majorBidi"/>
          <w:b/>
          <w:noProof/>
          <w:color w:val="1F4E79" w:themeColor="accent1" w:themeShade="80"/>
          <w:sz w:val="36"/>
          <w:szCs w:val="32"/>
        </w:rPr>
        <w:lastRenderedPageBreak/>
        <w:drawing>
          <wp:inline distT="0" distB="0" distL="0" distR="0">
            <wp:extent cx="5731510" cy="41713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TermCommand.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047C4B" w:rsidRDefault="00047C4B">
      <w:pPr>
        <w:spacing w:before="0" w:after="160" w:line="259" w:lineRule="auto"/>
        <w:rPr>
          <w:rFonts w:eastAsiaTheme="majorEastAsia" w:cstheme="majorBidi"/>
          <w:b/>
          <w:color w:val="1F4E79" w:themeColor="accent1" w:themeShade="80"/>
          <w:sz w:val="36"/>
          <w:szCs w:val="32"/>
        </w:rPr>
      </w:pPr>
      <w:r>
        <w:br w:type="page"/>
      </w:r>
    </w:p>
    <w:p w:rsidR="00E22C0E" w:rsidRDefault="00E22C0E" w:rsidP="00E22C0E">
      <w:pPr>
        <w:pStyle w:val="Heading1"/>
      </w:pPr>
      <w:bookmarkStart w:id="73" w:name="_Toc475542650"/>
      <w:r>
        <w:lastRenderedPageBreak/>
        <w:t>QIS remote terminal control</w:t>
      </w:r>
      <w:bookmarkEnd w:id="73"/>
    </w:p>
    <w:p w:rsidR="00047C4B" w:rsidRDefault="00E22C0E" w:rsidP="00E22C0E">
      <w:r>
        <w:t>QIS works by exposing a TCP</w:t>
      </w:r>
      <w:r w:rsidR="00047C4B">
        <w:t xml:space="preserve"> port on the PC it runs on.  You can connect to this via a standard terminal program such as Putty. Below you can see the setting used.</w:t>
      </w:r>
    </w:p>
    <w:p w:rsidR="00047C4B" w:rsidRDefault="00047C4B" w:rsidP="00E22C0E">
      <w:r>
        <w:t>The IP address is the IP of the PC running QIS</w:t>
      </w:r>
      <w:r>
        <w:br/>
      </w:r>
      <w:proofErr w:type="gramStart"/>
      <w:r>
        <w:t>The</w:t>
      </w:r>
      <w:proofErr w:type="gramEnd"/>
      <w:r>
        <w:t xml:space="preserve"> port is 9722</w:t>
      </w:r>
      <w:r>
        <w:br/>
        <w:t>The connection type must be ‘Raw’</w:t>
      </w:r>
    </w:p>
    <w:p w:rsidR="00047C4B" w:rsidRDefault="00047C4B" w:rsidP="00047C4B">
      <w:pPr>
        <w:pStyle w:val="Centredimage"/>
      </w:pPr>
      <w:r>
        <w:drawing>
          <wp:inline distT="0" distB="0" distL="0" distR="0" wp14:anchorId="479F31C7" wp14:editId="2EFEEE30">
            <wp:extent cx="3482340" cy="345096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925" t="18436" r="44560" b="29564"/>
                    <a:stretch/>
                  </pic:blipFill>
                  <pic:spPr bwMode="auto">
                    <a:xfrm>
                      <a:off x="0" y="0"/>
                      <a:ext cx="3497480" cy="346597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47C4B" w:rsidRDefault="00047C4B" w:rsidP="00047C4B">
      <w:pPr>
        <w:pStyle w:val="Centredimage"/>
      </w:pPr>
    </w:p>
    <w:p w:rsidR="00047C4B" w:rsidRDefault="00047C4B" w:rsidP="00047C4B">
      <w:pPr>
        <w:pStyle w:val="Centredimage"/>
      </w:pPr>
    </w:p>
    <w:p w:rsidR="00047C4B" w:rsidRDefault="00047C4B">
      <w:pPr>
        <w:spacing w:before="0" w:after="160" w:line="259" w:lineRule="auto"/>
        <w:rPr>
          <w:noProof/>
          <w:lang w:val="en-GB" w:eastAsia="en-GB"/>
        </w:rPr>
      </w:pPr>
      <w:r>
        <w:br w:type="page"/>
      </w:r>
    </w:p>
    <w:p w:rsidR="00047C4B" w:rsidRDefault="00047C4B" w:rsidP="00047C4B">
      <w:pPr>
        <w:pStyle w:val="Centredimage"/>
        <w:jc w:val="left"/>
      </w:pPr>
      <w:r>
        <w:lastRenderedPageBreak/>
        <w:t>When connected, you can use the same commands as were described in the ‘QIS built in terminal’ section.</w:t>
      </w:r>
    </w:p>
    <w:p w:rsidR="00E22C0E" w:rsidRDefault="00047C4B" w:rsidP="00047C4B">
      <w:pPr>
        <w:pStyle w:val="Centredimage"/>
        <w:rPr>
          <w:b/>
        </w:rPr>
      </w:pPr>
      <w:r>
        <w:drawing>
          <wp:inline distT="0" distB="0" distL="0" distR="0" wp14:anchorId="2EFFE820" wp14:editId="51B26153">
            <wp:extent cx="5731510" cy="3622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22040"/>
                    </a:xfrm>
                    <a:prstGeom prst="rect">
                      <a:avLst/>
                    </a:prstGeom>
                  </pic:spPr>
                </pic:pic>
              </a:graphicData>
            </a:graphic>
          </wp:inline>
        </w:drawing>
      </w:r>
      <w:r>
        <w:t xml:space="preserve"> </w:t>
      </w:r>
      <w:r w:rsidR="00E22C0E">
        <w:br w:type="page"/>
      </w:r>
    </w:p>
    <w:p w:rsidR="00CB6535" w:rsidRPr="003B0D7E" w:rsidRDefault="00754DA8" w:rsidP="00434722">
      <w:pPr>
        <w:pStyle w:val="Heading1"/>
      </w:pPr>
      <w:r>
        <w:lastRenderedPageBreak/>
        <w:fldChar w:fldCharType="begin"/>
      </w:r>
      <w:r w:rsidR="00CB6535">
        <w:instrText xml:space="preserve"> INCLUDETEXT  "Customer support, common section, draft 1.docx"  \* MERGEFORMAT </w:instrText>
      </w:r>
      <w:r>
        <w:fldChar w:fldCharType="separate"/>
      </w:r>
      <w:bookmarkStart w:id="74" w:name="_Toc450305359"/>
      <w:bookmarkStart w:id="75" w:name="_Toc425349828"/>
      <w:bookmarkStart w:id="76" w:name="_Toc422324324"/>
      <w:bookmarkStart w:id="77" w:name="_Toc475542651"/>
      <w:r w:rsidR="00CB6535" w:rsidRPr="00653A65">
        <w:t>Customer</w:t>
      </w:r>
      <w:r w:rsidR="00CB6535">
        <w:t xml:space="preserve"> s</w:t>
      </w:r>
      <w:r w:rsidR="00CB6535" w:rsidRPr="00F007C4">
        <w:t>upport</w:t>
      </w:r>
      <w:bookmarkEnd w:id="74"/>
      <w:bookmarkEnd w:id="75"/>
      <w:bookmarkEnd w:id="76"/>
      <w:r w:rsidR="00CB6535">
        <w:t xml:space="preserve"> from Quarch</w:t>
      </w:r>
      <w:bookmarkEnd w:id="77"/>
    </w:p>
    <w:p w:rsidR="00CB6535" w:rsidRDefault="00CB6535" w:rsidP="00434722">
      <w:r>
        <w:t xml:space="preserve">There are multiple ways to access the support you need. You can contact us directly or access an extensive range of valuable support materials </w:t>
      </w:r>
      <w:proofErr w:type="gramStart"/>
      <w:r>
        <w:t xml:space="preserve">from </w:t>
      </w:r>
      <w:proofErr w:type="gramEnd"/>
      <w:r w:rsidR="00634BC7">
        <w:fldChar w:fldCharType="begin"/>
      </w:r>
      <w:r w:rsidR="00634BC7">
        <w:instrText xml:space="preserve"> HYPERLINK "http://quarch.com/support" </w:instrText>
      </w:r>
      <w:r w:rsidR="00634BC7">
        <w:fldChar w:fldCharType="separate"/>
      </w:r>
      <w:r w:rsidRPr="0073759B">
        <w:rPr>
          <w:rStyle w:val="Hyperlink"/>
        </w:rPr>
        <w:t>http://quarch.com/support</w:t>
      </w:r>
      <w:r w:rsidR="00634BC7">
        <w:rPr>
          <w:rStyle w:val="Hyperlink"/>
        </w:rPr>
        <w:fldChar w:fldCharType="end"/>
      </w:r>
      <w:r>
        <w:t>.</w:t>
      </w:r>
    </w:p>
    <w:p w:rsidR="00CB6535" w:rsidRDefault="00CB6535" w:rsidP="009D2258">
      <w:pPr>
        <w:pStyle w:val="QBulletlist"/>
      </w:pPr>
      <w:r>
        <w:t>Contact us direct</w:t>
      </w:r>
    </w:p>
    <w:p w:rsidR="00CB6535" w:rsidRDefault="00CB6535" w:rsidP="009D2258">
      <w:pPr>
        <w:pStyle w:val="QBulletlist"/>
      </w:pPr>
      <w:r>
        <w:t>Get going quickly and easily, with help direct from the engineers:</w:t>
      </w:r>
    </w:p>
    <w:p w:rsidR="00CB6535" w:rsidRPr="00CB6535" w:rsidRDefault="00CB6535" w:rsidP="009D2258">
      <w:pPr>
        <w:pStyle w:val="QBulletlist"/>
        <w:rPr>
          <w:rStyle w:val="Hyperlink"/>
        </w:rPr>
      </w:pPr>
      <w:r>
        <w:t xml:space="preserve">Call </w:t>
      </w:r>
      <w:r w:rsidRPr="00CB6535">
        <w:t>+44 1343 508 140</w:t>
      </w:r>
      <w:r>
        <w:t xml:space="preserve"> or email </w:t>
      </w:r>
      <w:hyperlink r:id="rId20" w:history="1">
        <w:r w:rsidRPr="00CB6535">
          <w:t>support@quarch.com</w:t>
        </w:r>
      </w:hyperlink>
      <w:r>
        <w:t xml:space="preserve"> during UK office </w:t>
      </w:r>
      <w:r w:rsidRPr="00CB6535">
        <w:rPr>
          <w:rStyle w:val="Hyperlink"/>
        </w:rPr>
        <w:t>hours.</w:t>
      </w:r>
    </w:p>
    <w:p w:rsidR="00CB6535" w:rsidRDefault="00CB6535" w:rsidP="009D2258">
      <w:pPr>
        <w:pStyle w:val="QBulletlist"/>
      </w:pPr>
      <w:r w:rsidRPr="00CB6535">
        <w:rPr>
          <w:rStyle w:val="Hyperlink"/>
        </w:rPr>
        <w:t xml:space="preserve">Our international partners </w:t>
      </w:r>
      <w:r>
        <w:t xml:space="preserve">are well trained in the use of our products and can deal with many basic technical queries from within your time zone, if you prefer. Check </w:t>
      </w:r>
      <w:hyperlink r:id="rId21" w:history="1">
        <w:r w:rsidRPr="0073759B">
          <w:rPr>
            <w:rStyle w:val="Hyperlink"/>
          </w:rPr>
          <w:t>http://quarch.com/resellers</w:t>
        </w:r>
      </w:hyperlink>
      <w:r>
        <w:t xml:space="preserve"> for the contact details of your regional supplier. </w:t>
      </w:r>
    </w:p>
    <w:p w:rsidR="00CB6535" w:rsidRDefault="00CB6535" w:rsidP="00434722">
      <w:pPr>
        <w:pStyle w:val="Heading2"/>
        <w:tabs>
          <w:tab w:val="left" w:pos="2694"/>
        </w:tabs>
      </w:pPr>
      <w:bookmarkStart w:id="78" w:name="_Toc475542652"/>
      <w:r>
        <w:t>Access support from the Quarch website</w:t>
      </w:r>
      <w:bookmarkEnd w:id="78"/>
    </w:p>
    <w:p w:rsidR="00CB6535" w:rsidRDefault="00CB6535" w:rsidP="00434722">
      <w:r>
        <w:t>You can download up-to-date software and drivers, technical manuals, datasheets and more from our website. To help you get started quickly we provide additional documents, such as examples in Perl, Python and C# and Telnet and Serial instructions.</w:t>
      </w:r>
    </w:p>
    <w:p w:rsidR="00CB6535" w:rsidRDefault="00CB6535" w:rsidP="009D2258">
      <w:pPr>
        <w:pStyle w:val="QBulletlist"/>
      </w:pPr>
      <w:r>
        <w:t xml:space="preserve">Key </w:t>
      </w:r>
      <w:r w:rsidRPr="00CB6535">
        <w:rPr>
          <w:b/>
        </w:rPr>
        <w:t>places to visit on</w:t>
      </w:r>
      <w:r>
        <w:t xml:space="preserve"> the Quarch website</w:t>
      </w:r>
    </w:p>
    <w:p w:rsidR="00CB6535" w:rsidRPr="006443D3" w:rsidRDefault="00CB6535" w:rsidP="009D2258">
      <w:pPr>
        <w:pStyle w:val="QBulletlist"/>
      </w:pPr>
      <w:r w:rsidRPr="006443D3">
        <w:t>R</w:t>
      </w:r>
      <w:r>
        <w:t>egister your Quarch product</w:t>
      </w:r>
      <w:r w:rsidRPr="006443D3">
        <w:t xml:space="preserve"> to confirm your </w:t>
      </w:r>
      <w:r w:rsidRPr="00CB6535">
        <w:rPr>
          <w:rStyle w:val="Hyperlink"/>
        </w:rPr>
        <w:t xml:space="preserve">international warranty: </w:t>
      </w:r>
      <w:hyperlink r:id="rId22" w:history="1">
        <w:r w:rsidRPr="0073759B">
          <w:rPr>
            <w:rStyle w:val="Hyperlink"/>
          </w:rPr>
          <w:t>http://quarch.com/product-registration</w:t>
        </w:r>
      </w:hyperlink>
      <w:r>
        <w:t xml:space="preserve"> </w:t>
      </w:r>
    </w:p>
    <w:p w:rsidR="00CB6535" w:rsidRPr="006443D3" w:rsidRDefault="00CB6535" w:rsidP="009D2258">
      <w:pPr>
        <w:pStyle w:val="QBulletlist"/>
      </w:pPr>
      <w:r>
        <w:t xml:space="preserve">Download a wide range of documentation, free applications and drivers to help you make the best possible use of your Quarch tools: </w:t>
      </w:r>
      <w:hyperlink r:id="rId23" w:history="1">
        <w:r w:rsidRPr="00CB6535">
          <w:t>http://quarch.com/content/downloads</w:t>
        </w:r>
      </w:hyperlink>
    </w:p>
    <w:p w:rsidR="00CB6535" w:rsidRDefault="00CB6535" w:rsidP="009D2258">
      <w:pPr>
        <w:pStyle w:val="QBulletlist"/>
      </w:pPr>
      <w:r w:rsidRPr="006443D3">
        <w:t xml:space="preserve">Access </w:t>
      </w:r>
      <w:r w:rsidRPr="00CB6535">
        <w:rPr>
          <w:rStyle w:val="Hyperlink"/>
        </w:rPr>
        <w:t>the Quarch support forum (</w:t>
      </w:r>
      <w:hyperlink r:id="rId24" w:history="1">
        <w:r w:rsidRPr="00CB6535">
          <w:t>http://quarch</w:t>
        </w:r>
        <w:r w:rsidRPr="0073759B">
          <w:rPr>
            <w:rStyle w:val="Hyperlink"/>
          </w:rPr>
          <w:t>.com/forum</w:t>
        </w:r>
      </w:hyperlink>
      <w:r>
        <w:t>)</w:t>
      </w:r>
      <w:r w:rsidRPr="006443D3">
        <w:t>:</w:t>
      </w:r>
    </w:p>
    <w:p w:rsidR="00CB6535" w:rsidRDefault="00CB6535" w:rsidP="00CB6535">
      <w:pPr>
        <w:pStyle w:val="Heading2"/>
      </w:pPr>
      <w:bookmarkStart w:id="79" w:name="_Toc475542653"/>
      <w:r>
        <w:t>Find discussion topics, support information and testing ideas.</w:t>
      </w:r>
      <w:bookmarkEnd w:id="79"/>
      <w:r>
        <w:t xml:space="preserve"> </w:t>
      </w:r>
    </w:p>
    <w:p w:rsidR="00CB6535" w:rsidRDefault="00CB6535" w:rsidP="00CB6535">
      <w:r>
        <w:t>Browse existing topics or login to your user account to ask for information and advice.</w:t>
      </w:r>
    </w:p>
    <w:p w:rsidR="00531392" w:rsidRDefault="00CB6535" w:rsidP="005D2713">
      <w:r>
        <w:t xml:space="preserve">Sign up for Quarch Technical Updates to get the most out of your Quarch products. Updates are published approximately once a quarter and include news about the latest features, tools, application notes and software updates. </w:t>
      </w:r>
      <w:proofErr w:type="gramStart"/>
      <w:r>
        <w:t xml:space="preserve">See </w:t>
      </w:r>
      <w:proofErr w:type="gramEnd"/>
      <w:hyperlink r:id="rId25" w:history="1">
        <w:r w:rsidRPr="0073759B">
          <w:rPr>
            <w:rStyle w:val="Hyperlink"/>
          </w:rPr>
          <w:t>http://quarch.com/content/sign-quarch-technical-updates</w:t>
        </w:r>
      </w:hyperlink>
      <w:r>
        <w:t>.</w:t>
      </w:r>
      <w:r w:rsidR="00754DA8">
        <w:fldChar w:fldCharType="end"/>
      </w:r>
      <w:r w:rsidR="00E01FCB">
        <w:t xml:space="preserve"> </w:t>
      </w:r>
    </w:p>
    <w:sectPr w:rsidR="00531392" w:rsidSect="00BB5237">
      <w:headerReference w:type="default" r:id="rId26"/>
      <w:footerReference w:type="default" r:id="rId27"/>
      <w:pgSz w:w="11906" w:h="16838"/>
      <w:pgMar w:top="1440" w:right="1440" w:bottom="1440" w:left="1440" w:header="680"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5757" w:rsidRDefault="00C85757" w:rsidP="009F3CE7">
      <w:r>
        <w:separator/>
      </w:r>
    </w:p>
  </w:endnote>
  <w:endnote w:type="continuationSeparator" w:id="0">
    <w:p w:rsidR="00C85757" w:rsidRDefault="00C85757"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Helvetica Neue">
    <w:altName w:val="Sylfaen"/>
    <w:charset w:val="00"/>
    <w:family w:val="swiss"/>
    <w:pitch w:val="variable"/>
    <w:sig w:usb0="E50002FF" w:usb1="500079DB" w:usb2="0000001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Default="000E0E4A" w:rsidP="009F3CE7">
    <w:pPr>
      <w:pStyle w:val="Footer"/>
    </w:pPr>
    <w:r>
      <w:t>AN-012</w:t>
    </w:r>
    <w:r w:rsidR="00642D29">
      <w:t>-02</w:t>
    </w:r>
    <w:r w:rsidR="004049EF" w:rsidRPr="001A615E">
      <w:tab/>
    </w:r>
    <w:r w:rsidR="004049EF">
      <w:t>©</w:t>
    </w:r>
    <w:r w:rsidR="004049EF" w:rsidRPr="001A615E">
      <w:t xml:space="preserve"> Quarch Technology</w:t>
    </w:r>
    <w:r w:rsidR="004049EF">
      <w:t xml:space="preserve"> 2017</w:t>
    </w:r>
    <w:r w:rsidR="004049EF" w:rsidRPr="001A615E">
      <w:tab/>
      <w:t xml:space="preserve">Page </w:t>
    </w:r>
    <w:r w:rsidR="00634BC7">
      <w:fldChar w:fldCharType="begin"/>
    </w:r>
    <w:r w:rsidR="00634BC7">
      <w:instrText xml:space="preserve"> PAGE </w:instrText>
    </w:r>
    <w:r w:rsidR="00634BC7">
      <w:fldChar w:fldCharType="separate"/>
    </w:r>
    <w:r w:rsidR="00642D29">
      <w:rPr>
        <w:noProof/>
      </w:rPr>
      <w:t>3</w:t>
    </w:r>
    <w:r w:rsidR="00634BC7">
      <w:rPr>
        <w:noProof/>
      </w:rPr>
      <w:fldChar w:fldCharType="end"/>
    </w:r>
    <w:r w:rsidR="004049EF" w:rsidRPr="001A615E">
      <w:t xml:space="preserve"> of </w:t>
    </w:r>
    <w:r w:rsidR="00634BC7">
      <w:fldChar w:fldCharType="begin"/>
    </w:r>
    <w:r w:rsidR="00634BC7">
      <w:instrText xml:space="preserve"> NUMPAGES </w:instrText>
    </w:r>
    <w:r w:rsidR="00634BC7">
      <w:fldChar w:fldCharType="separate"/>
    </w:r>
    <w:r w:rsidR="00642D29">
      <w:rPr>
        <w:noProof/>
      </w:rPr>
      <w:t>19</w:t>
    </w:r>
    <w:r w:rsidR="00634BC7">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5757" w:rsidRDefault="00C85757" w:rsidP="009F3CE7">
      <w:r>
        <w:separator/>
      </w:r>
    </w:p>
  </w:footnote>
  <w:footnote w:type="continuationSeparator" w:id="0">
    <w:p w:rsidR="00C85757" w:rsidRDefault="00C85757" w:rsidP="009F3C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Pr="003777CF" w:rsidRDefault="004049EF" w:rsidP="009F3CE7">
    <w:pPr>
      <w:pStyle w:val="Header"/>
    </w:pPr>
    <w:r w:rsidRPr="007B49E3">
      <w:rPr>
        <w:lang w:val="en-US" w:eastAsia="en-US"/>
      </w:rPr>
      <w:drawing>
        <wp:anchor distT="0" distB="0" distL="114300" distR="114300" simplePos="0" relativeHeight="251659264" behindDoc="0" locked="0" layoutInCell="1" allowOverlap="1">
          <wp:simplePos x="0" y="0"/>
          <wp:positionH relativeFrom="column">
            <wp:posOffset>-781050</wp:posOffset>
          </wp:positionH>
          <wp:positionV relativeFrom="paragraph">
            <wp:posOffset>-295910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8A77E0">
      <w:t>AN-0</w:t>
    </w:r>
    <w:r w:rsidR="000E0E4A">
      <w:t>12</w:t>
    </w:r>
    <w:r w:rsidR="008A77E0">
      <w:t xml:space="preserve"> – </w:t>
    </w:r>
    <w:r w:rsidR="000E0E4A">
      <w:t xml:space="preserve">QIS </w:t>
    </w:r>
    <w:r w:rsidR="008A77E0">
      <w:t>Python control of Power Modules</w:t>
    </w:r>
  </w:p>
  <w:p w:rsidR="004049EF" w:rsidRDefault="004049EF" w:rsidP="009F3CE7">
    <w:pPr>
      <w:pStyle w:val="Header"/>
    </w:pPr>
  </w:p>
  <w:p w:rsidR="004049EF" w:rsidRPr="007B49E3" w:rsidRDefault="004049EF" w:rsidP="009F3C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307B2"/>
    <w:multiLevelType w:val="hybridMultilevel"/>
    <w:tmpl w:val="E708D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BE2045"/>
    <w:multiLevelType w:val="hybridMultilevel"/>
    <w:tmpl w:val="81147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6034F9"/>
    <w:multiLevelType w:val="hybridMultilevel"/>
    <w:tmpl w:val="CEBCBECA"/>
    <w:lvl w:ilvl="0" w:tplc="D840AA1E">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F890D9E"/>
    <w:multiLevelType w:val="hybridMultilevel"/>
    <w:tmpl w:val="38AA2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3"/>
  </w:num>
  <w:num w:numId="5">
    <w:abstractNumId w:val="0"/>
  </w:num>
  <w:num w:numId="6">
    <w:abstractNumId w:val="1"/>
  </w:num>
  <w:num w:numId="7">
    <w:abstractNumId w:val="5"/>
  </w:num>
  <w:num w:numId="8">
    <w:abstractNumId w:val="3"/>
  </w:num>
  <w:num w:numId="9">
    <w:abstractNumId w:val="2"/>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08E"/>
    <w:rsid w:val="00001879"/>
    <w:rsid w:val="0000407A"/>
    <w:rsid w:val="000047CD"/>
    <w:rsid w:val="000107F7"/>
    <w:rsid w:val="00033867"/>
    <w:rsid w:val="0004551C"/>
    <w:rsid w:val="000470AA"/>
    <w:rsid w:val="00047C4B"/>
    <w:rsid w:val="00051241"/>
    <w:rsid w:val="00053F2A"/>
    <w:rsid w:val="0006283E"/>
    <w:rsid w:val="00075834"/>
    <w:rsid w:val="00077AEF"/>
    <w:rsid w:val="000919BE"/>
    <w:rsid w:val="00095B1E"/>
    <w:rsid w:val="00097DD9"/>
    <w:rsid w:val="000B1765"/>
    <w:rsid w:val="000E0E4A"/>
    <w:rsid w:val="000E3398"/>
    <w:rsid w:val="00104407"/>
    <w:rsid w:val="00105A70"/>
    <w:rsid w:val="00113E15"/>
    <w:rsid w:val="00127630"/>
    <w:rsid w:val="001345F1"/>
    <w:rsid w:val="00142EE4"/>
    <w:rsid w:val="00167944"/>
    <w:rsid w:val="001810E4"/>
    <w:rsid w:val="00190486"/>
    <w:rsid w:val="001A34B3"/>
    <w:rsid w:val="001A7D35"/>
    <w:rsid w:val="001D6BBB"/>
    <w:rsid w:val="001F318D"/>
    <w:rsid w:val="0020173B"/>
    <w:rsid w:val="002229F0"/>
    <w:rsid w:val="00244556"/>
    <w:rsid w:val="00281BD2"/>
    <w:rsid w:val="0028588E"/>
    <w:rsid w:val="00286A5E"/>
    <w:rsid w:val="0029002D"/>
    <w:rsid w:val="002A3A7A"/>
    <w:rsid w:val="002A7F22"/>
    <w:rsid w:val="002B5D9D"/>
    <w:rsid w:val="002D4303"/>
    <w:rsid w:val="002D5906"/>
    <w:rsid w:val="002E32FB"/>
    <w:rsid w:val="002E3C5A"/>
    <w:rsid w:val="00301106"/>
    <w:rsid w:val="00302D86"/>
    <w:rsid w:val="00313517"/>
    <w:rsid w:val="00313940"/>
    <w:rsid w:val="00314D05"/>
    <w:rsid w:val="00334BB6"/>
    <w:rsid w:val="00341A02"/>
    <w:rsid w:val="00351ED6"/>
    <w:rsid w:val="0035406C"/>
    <w:rsid w:val="00354461"/>
    <w:rsid w:val="00360DEA"/>
    <w:rsid w:val="003777CF"/>
    <w:rsid w:val="00387291"/>
    <w:rsid w:val="003A350C"/>
    <w:rsid w:val="003B4500"/>
    <w:rsid w:val="003C149B"/>
    <w:rsid w:val="003C6114"/>
    <w:rsid w:val="003D66EC"/>
    <w:rsid w:val="003D71A9"/>
    <w:rsid w:val="003E55A7"/>
    <w:rsid w:val="003F332C"/>
    <w:rsid w:val="004036BF"/>
    <w:rsid w:val="004049EF"/>
    <w:rsid w:val="00412F6D"/>
    <w:rsid w:val="00413416"/>
    <w:rsid w:val="00434722"/>
    <w:rsid w:val="0043489A"/>
    <w:rsid w:val="004368DB"/>
    <w:rsid w:val="00440FDE"/>
    <w:rsid w:val="004617E0"/>
    <w:rsid w:val="00461F83"/>
    <w:rsid w:val="004667F8"/>
    <w:rsid w:val="0047414D"/>
    <w:rsid w:val="00483E80"/>
    <w:rsid w:val="00485637"/>
    <w:rsid w:val="00492CBB"/>
    <w:rsid w:val="004A76FE"/>
    <w:rsid w:val="004A7FFE"/>
    <w:rsid w:val="004B2E3E"/>
    <w:rsid w:val="004B4D4B"/>
    <w:rsid w:val="004E0412"/>
    <w:rsid w:val="004E2D48"/>
    <w:rsid w:val="004E31D7"/>
    <w:rsid w:val="00505665"/>
    <w:rsid w:val="00507C51"/>
    <w:rsid w:val="00513CC6"/>
    <w:rsid w:val="00513E94"/>
    <w:rsid w:val="00526FD8"/>
    <w:rsid w:val="00531392"/>
    <w:rsid w:val="0054120C"/>
    <w:rsid w:val="00555FEC"/>
    <w:rsid w:val="005648CC"/>
    <w:rsid w:val="005D1A8B"/>
    <w:rsid w:val="005D2713"/>
    <w:rsid w:val="005E0C31"/>
    <w:rsid w:val="005E6E22"/>
    <w:rsid w:val="0060203A"/>
    <w:rsid w:val="00602419"/>
    <w:rsid w:val="00603B1F"/>
    <w:rsid w:val="0061638F"/>
    <w:rsid w:val="00620909"/>
    <w:rsid w:val="006257CC"/>
    <w:rsid w:val="006330F0"/>
    <w:rsid w:val="00634BC7"/>
    <w:rsid w:val="006367DF"/>
    <w:rsid w:val="00636F0F"/>
    <w:rsid w:val="00642D29"/>
    <w:rsid w:val="00651D69"/>
    <w:rsid w:val="00682108"/>
    <w:rsid w:val="006A4F3C"/>
    <w:rsid w:val="006A508E"/>
    <w:rsid w:val="006A5521"/>
    <w:rsid w:val="006B4D12"/>
    <w:rsid w:val="006D444C"/>
    <w:rsid w:val="006D6F13"/>
    <w:rsid w:val="006E00D1"/>
    <w:rsid w:val="006F2E47"/>
    <w:rsid w:val="00754DA8"/>
    <w:rsid w:val="007572AF"/>
    <w:rsid w:val="00784CCE"/>
    <w:rsid w:val="00785261"/>
    <w:rsid w:val="0079261F"/>
    <w:rsid w:val="00797FE9"/>
    <w:rsid w:val="007A66E9"/>
    <w:rsid w:val="007B1914"/>
    <w:rsid w:val="007B2CC4"/>
    <w:rsid w:val="007B49E3"/>
    <w:rsid w:val="007B6F20"/>
    <w:rsid w:val="007C5A09"/>
    <w:rsid w:val="007E7ABF"/>
    <w:rsid w:val="007F08F0"/>
    <w:rsid w:val="007F1519"/>
    <w:rsid w:val="007F401B"/>
    <w:rsid w:val="0080122F"/>
    <w:rsid w:val="008050C4"/>
    <w:rsid w:val="00812A39"/>
    <w:rsid w:val="0083046B"/>
    <w:rsid w:val="00837E16"/>
    <w:rsid w:val="008400D2"/>
    <w:rsid w:val="00857F7D"/>
    <w:rsid w:val="00875BFB"/>
    <w:rsid w:val="008770FD"/>
    <w:rsid w:val="00877D59"/>
    <w:rsid w:val="00882FFA"/>
    <w:rsid w:val="008841BD"/>
    <w:rsid w:val="00893135"/>
    <w:rsid w:val="008A77E0"/>
    <w:rsid w:val="008A7DA6"/>
    <w:rsid w:val="008C6132"/>
    <w:rsid w:val="008E14A0"/>
    <w:rsid w:val="00922285"/>
    <w:rsid w:val="009251EE"/>
    <w:rsid w:val="00925B77"/>
    <w:rsid w:val="00935F61"/>
    <w:rsid w:val="0094312A"/>
    <w:rsid w:val="00944098"/>
    <w:rsid w:val="009453AF"/>
    <w:rsid w:val="00945847"/>
    <w:rsid w:val="00946734"/>
    <w:rsid w:val="00954385"/>
    <w:rsid w:val="00961FEE"/>
    <w:rsid w:val="00977BDE"/>
    <w:rsid w:val="0098235C"/>
    <w:rsid w:val="00983FE6"/>
    <w:rsid w:val="00984A3C"/>
    <w:rsid w:val="009902AF"/>
    <w:rsid w:val="0099735D"/>
    <w:rsid w:val="009B3472"/>
    <w:rsid w:val="009C3A2C"/>
    <w:rsid w:val="009D2258"/>
    <w:rsid w:val="009D5906"/>
    <w:rsid w:val="009E4422"/>
    <w:rsid w:val="009F3CE7"/>
    <w:rsid w:val="00A075B1"/>
    <w:rsid w:val="00A36557"/>
    <w:rsid w:val="00A424F9"/>
    <w:rsid w:val="00A44F05"/>
    <w:rsid w:val="00A63968"/>
    <w:rsid w:val="00A670F7"/>
    <w:rsid w:val="00A730C3"/>
    <w:rsid w:val="00A74243"/>
    <w:rsid w:val="00AA3CDD"/>
    <w:rsid w:val="00AA4DBB"/>
    <w:rsid w:val="00AB048F"/>
    <w:rsid w:val="00AC465A"/>
    <w:rsid w:val="00AC5485"/>
    <w:rsid w:val="00AC7148"/>
    <w:rsid w:val="00AE7D12"/>
    <w:rsid w:val="00AF2EE0"/>
    <w:rsid w:val="00AF3D1A"/>
    <w:rsid w:val="00AF7C4F"/>
    <w:rsid w:val="00B00294"/>
    <w:rsid w:val="00B00E84"/>
    <w:rsid w:val="00B0556F"/>
    <w:rsid w:val="00B07C86"/>
    <w:rsid w:val="00B101FB"/>
    <w:rsid w:val="00B151A7"/>
    <w:rsid w:val="00B31A25"/>
    <w:rsid w:val="00B5445E"/>
    <w:rsid w:val="00B5477A"/>
    <w:rsid w:val="00B66287"/>
    <w:rsid w:val="00B875A8"/>
    <w:rsid w:val="00B91CB7"/>
    <w:rsid w:val="00BB0F09"/>
    <w:rsid w:val="00BB3487"/>
    <w:rsid w:val="00BB5237"/>
    <w:rsid w:val="00BD0ECC"/>
    <w:rsid w:val="00BD3871"/>
    <w:rsid w:val="00C068A1"/>
    <w:rsid w:val="00C116C1"/>
    <w:rsid w:val="00C13B55"/>
    <w:rsid w:val="00C13FB6"/>
    <w:rsid w:val="00C16186"/>
    <w:rsid w:val="00C24521"/>
    <w:rsid w:val="00C61B21"/>
    <w:rsid w:val="00C65AD0"/>
    <w:rsid w:val="00C7208E"/>
    <w:rsid w:val="00C81A23"/>
    <w:rsid w:val="00C839D6"/>
    <w:rsid w:val="00C85757"/>
    <w:rsid w:val="00C93C75"/>
    <w:rsid w:val="00CB554F"/>
    <w:rsid w:val="00CB6535"/>
    <w:rsid w:val="00CC3C0D"/>
    <w:rsid w:val="00CD1152"/>
    <w:rsid w:val="00CE055A"/>
    <w:rsid w:val="00CF043C"/>
    <w:rsid w:val="00CF75CA"/>
    <w:rsid w:val="00D11E8C"/>
    <w:rsid w:val="00D34A63"/>
    <w:rsid w:val="00D40CFF"/>
    <w:rsid w:val="00D4465E"/>
    <w:rsid w:val="00D50E5B"/>
    <w:rsid w:val="00D52021"/>
    <w:rsid w:val="00D551B5"/>
    <w:rsid w:val="00D55791"/>
    <w:rsid w:val="00D610D7"/>
    <w:rsid w:val="00D661D4"/>
    <w:rsid w:val="00D715C5"/>
    <w:rsid w:val="00DA43E9"/>
    <w:rsid w:val="00DA72A8"/>
    <w:rsid w:val="00DB0EDF"/>
    <w:rsid w:val="00DB1D4D"/>
    <w:rsid w:val="00DB4A78"/>
    <w:rsid w:val="00DC373E"/>
    <w:rsid w:val="00DD1655"/>
    <w:rsid w:val="00DD47CA"/>
    <w:rsid w:val="00DD7AD1"/>
    <w:rsid w:val="00DE0ADA"/>
    <w:rsid w:val="00DE5E46"/>
    <w:rsid w:val="00DF2C2D"/>
    <w:rsid w:val="00E01F57"/>
    <w:rsid w:val="00E01FCB"/>
    <w:rsid w:val="00E055D4"/>
    <w:rsid w:val="00E22C0E"/>
    <w:rsid w:val="00E37EEA"/>
    <w:rsid w:val="00E455B8"/>
    <w:rsid w:val="00E476D6"/>
    <w:rsid w:val="00E55C62"/>
    <w:rsid w:val="00E56BBA"/>
    <w:rsid w:val="00E6024F"/>
    <w:rsid w:val="00E67C80"/>
    <w:rsid w:val="00E736C9"/>
    <w:rsid w:val="00E75365"/>
    <w:rsid w:val="00E75467"/>
    <w:rsid w:val="00E77C84"/>
    <w:rsid w:val="00E81070"/>
    <w:rsid w:val="00EB2607"/>
    <w:rsid w:val="00EC27F7"/>
    <w:rsid w:val="00EF105F"/>
    <w:rsid w:val="00EF5EFA"/>
    <w:rsid w:val="00EF78F6"/>
    <w:rsid w:val="00F01C1A"/>
    <w:rsid w:val="00F02356"/>
    <w:rsid w:val="00F106F0"/>
    <w:rsid w:val="00F16CCD"/>
    <w:rsid w:val="00F278DB"/>
    <w:rsid w:val="00F34C98"/>
    <w:rsid w:val="00F6296B"/>
    <w:rsid w:val="00F633C6"/>
    <w:rsid w:val="00F8146B"/>
    <w:rsid w:val="00F8702C"/>
    <w:rsid w:val="00F916FF"/>
    <w:rsid w:val="00F93F40"/>
    <w:rsid w:val="00FA4903"/>
    <w:rsid w:val="00FC54F0"/>
    <w:rsid w:val="00FE08EB"/>
    <w:rsid w:val="00FE43D5"/>
    <w:rsid w:val="00FF59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DC0CC25-0285-41D6-BD0B-F7C192061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8"/>
      </w:numPr>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8"/>
      </w:numPr>
    </w:pPr>
  </w:style>
  <w:style w:type="paragraph" w:customStyle="1" w:styleId="QSublistordered-level2">
    <w:name w:val="QSublist ordered - level 2"/>
    <w:basedOn w:val="QSublist"/>
    <w:link w:val="QSublistordered-level2Char"/>
    <w:qFormat/>
    <w:rsid w:val="00BB3487"/>
    <w:pPr>
      <w:numPr>
        <w:ilvl w:val="2"/>
        <w:numId w:val="8"/>
      </w:numPr>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oracle.com/technetwork/java/javase/downloads/index.html" TargetMode="External"/><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quarch.com/resellers" TargetMode="External"/><Relationship Id="rId7" Type="http://schemas.openxmlformats.org/officeDocument/2006/relationships/endnotes" Target="endnotes.xml"/><Relationship Id="rId12" Type="http://schemas.openxmlformats.org/officeDocument/2006/relationships/hyperlink" Target="http://quarch.com/downloads?field_file_type_tid=113" TargetMode="External"/><Relationship Id="rId17" Type="http://schemas.openxmlformats.org/officeDocument/2006/relationships/image" Target="media/image7.png"/><Relationship Id="rId25" Type="http://schemas.openxmlformats.org/officeDocument/2006/relationships/hyperlink" Target="http://quarch.com/content/sign-quarch-technical-update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mailto:support@quarch.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quarch.com/foru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quarch.com/content/downloads"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oracle.com/technetwork/java/javase/downloads/index.html" TargetMode="External"/><Relationship Id="rId14" Type="http://schemas.openxmlformats.org/officeDocument/2006/relationships/image" Target="media/image4.png"/><Relationship Id="rId22" Type="http://schemas.openxmlformats.org/officeDocument/2006/relationships/hyperlink" Target="http://quarch.com/product-registration"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0.tiff"/></Relationships>
</file>

<file path=word/_rels/settings.xml.rels><?xml version="1.0" encoding="UTF-8" standalone="yes"?>
<Relationships xmlns="http://schemas.openxmlformats.org/package/2006/relationships"><Relationship Id="rId1" Type="http://schemas.openxmlformats.org/officeDocument/2006/relationships/attachedTemplate" Target="file:///Q:\Marketing\Brand%20Identity\Document%20Templates\Quarch%20Doc%20Template%20January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D58E2D-3E5F-4DB4-A5DE-DF61DDBC6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Quarch Doc Template January17</Template>
  <TotalTime>175</TotalTime>
  <Pages>19</Pages>
  <Words>1739</Words>
  <Characters>9916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andy_000</dc:creator>
  <cp:lastModifiedBy>Andy Norrie</cp:lastModifiedBy>
  <cp:revision>43</cp:revision>
  <cp:lastPrinted>2017-02-22T13:28:00Z</cp:lastPrinted>
  <dcterms:created xsi:type="dcterms:W3CDTF">2017-02-22T11:54:00Z</dcterms:created>
  <dcterms:modified xsi:type="dcterms:W3CDTF">2017-02-22T16:02:00Z</dcterms:modified>
</cp:coreProperties>
</file>