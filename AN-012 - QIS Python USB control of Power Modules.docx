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 xml:space="preserve">Converted to use </w:t>
            </w:r>
            <w:proofErr w:type="spellStart"/>
            <w:r>
              <w:t>QuarchPy</w:t>
            </w:r>
            <w:proofErr w:type="spellEnd"/>
            <w:r>
              <w:t xml:space="preserve"> python package</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981B85">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981B85">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5" w:name="_Toc512349227"/>
      <w:r>
        <w:t>Application Note Example Files</w:t>
      </w:r>
      <w:bookmarkEnd w:id="65"/>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proofErr w:type="gramStart"/>
      <w:r w:rsidR="00EB4F2F">
        <w:rPr>
          <w:rFonts w:cs="Arial"/>
        </w:rPr>
        <w:t>This</w:t>
      </w:r>
      <w:proofErr w:type="gramEnd"/>
      <w:r w:rsidR="00EB4F2F">
        <w:rPr>
          <w:rFonts w:cs="Arial"/>
        </w:rPr>
        <w:t xml:space="preserve">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rsidR="002F2E97" w:rsidRDefault="002F2E97" w:rsidP="009D7B83">
      <w:pPr>
        <w:spacing w:before="0" w:after="160" w:line="259" w:lineRule="auto"/>
        <w:rPr>
          <w:rFonts w:cs="Arial"/>
        </w:rPr>
      </w:pPr>
      <w:r>
        <w:rPr>
          <w:rFonts w:cs="Arial"/>
        </w:rPr>
        <w:t>Stream data is stored as easy to parse text data, and split into separate files for each module.</w:t>
      </w:r>
    </w:p>
    <w:p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bookmarkStart w:id="66" w:name="_GoBack"/>
      <w:bookmarkEnd w:id="66"/>
    </w:p>
    <w:p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29"/>
      <w:r>
        <w:t>Quarch USB Driver install</w:t>
      </w:r>
      <w:bookmarkEnd w:id="68"/>
    </w:p>
    <w:p w:rsidR="00DF2C9E" w:rsidRDefault="00DF2C9E" w:rsidP="00DF2C9E">
      <w:r>
        <w:t>For windows, if you want to use USB control of modules, install the Torridon USB driver:</w:t>
      </w:r>
    </w:p>
    <w:p w:rsidR="00DF2C9E" w:rsidRDefault="00981B85"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9" w:name="_Toc512349230"/>
      <w:r>
        <w:t>Python install</w:t>
      </w:r>
      <w:bookmarkEnd w:id="69"/>
    </w:p>
    <w:p w:rsidR="00DF2C9E" w:rsidRDefault="00DF2C9E" w:rsidP="00DF2C9E">
      <w:r>
        <w:t>If you do not already have Python installed, download and install it from:</w:t>
      </w:r>
    </w:p>
    <w:p w:rsidR="00DF2C9E" w:rsidRDefault="00981B85"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981B85" w:rsidP="00DF2C9E">
      <w:hyperlink r:id="rId11"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70" w:name="_Toc512349231"/>
      <w:proofErr w:type="spellStart"/>
      <w:r>
        <w:t>QuarchPy</w:t>
      </w:r>
      <w:proofErr w:type="spellEnd"/>
      <w:r>
        <w:t xml:space="preserve"> library install</w:t>
      </w:r>
      <w:bookmarkEnd w:id="70"/>
    </w:p>
    <w:p w:rsidR="00DF2C9E" w:rsidRDefault="00DF2C9E" w:rsidP="00DF2C9E">
      <w:r>
        <w:t>The Quarch Python package can be installed from the Python web repository (assuming you have internet access) or via the download from our website.</w:t>
      </w:r>
    </w:p>
    <w:p w:rsidR="00DF2C9E" w:rsidRDefault="00DF2C9E" w:rsidP="00DF2C9E">
      <w:proofErr w:type="spellStart"/>
      <w:r>
        <w:t>QuarchPy</w:t>
      </w:r>
      <w:proofErr w:type="spellEnd"/>
      <w:r>
        <w:t xml:space="preserve">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lastRenderedPageBreak/>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1" w:name="_Toc512349233"/>
      <w:r>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proofErr w:type="gramStart"/>
      <w:r>
        <w:t>:</w:t>
      </w:r>
      <w:proofErr w:type="gramEnd"/>
      <w:r>
        <w:br/>
      </w:r>
      <w:hyperlink r:id="rId12" w:history="1">
        <w:r w:rsidRPr="00632650">
          <w:rPr>
            <w:rStyle w:val="Hyperlink"/>
          </w:rPr>
          <w:t>http://www.oracle.com/technetwork/java/javase/downloads/index.html</w:t>
        </w:r>
      </w:hyperlink>
    </w:p>
    <w:p w:rsidR="00084196" w:rsidRDefault="00084196" w:rsidP="00084196">
      <w:pPr>
        <w:pStyle w:val="Heading2"/>
      </w:pPr>
      <w:r>
        <w:t>QIS install</w:t>
      </w:r>
    </w:p>
    <w:p w:rsidR="00084196" w:rsidRDefault="00084196" w:rsidP="00084196">
      <w:pPr>
        <w:spacing w:before="0" w:after="160" w:line="259" w:lineRule="auto"/>
      </w:pPr>
      <w:r>
        <w:t xml:space="preserve">The latest version of QIS is automatically downloaded as part of the </w:t>
      </w:r>
      <w:proofErr w:type="spellStart"/>
      <w:r>
        <w:t>QuarchPy</w:t>
      </w:r>
      <w:proofErr w:type="spellEnd"/>
      <w:r>
        <w:t>, so you don’t need to do anything else.</w:t>
      </w:r>
    </w:p>
    <w:p w:rsidR="00084196" w:rsidRDefault="00084196" w:rsidP="00084196">
      <w:pPr>
        <w:spacing w:before="0" w:after="160" w:line="259" w:lineRule="auto"/>
      </w:pPr>
      <w:r>
        <w:t xml:space="preserve">If you want to add QIS to a remote PC, you can download </w:t>
      </w:r>
      <w:proofErr w:type="gramStart"/>
      <w:r>
        <w:t>It</w:t>
      </w:r>
      <w:proofErr w:type="gramEnd"/>
      <w:r>
        <w:t xml:space="preserve"> direct from our website.  To run QIS on the remote PC just download the package and run the .jar file.</w:t>
      </w:r>
    </w:p>
    <w:p w:rsidR="00084196" w:rsidRDefault="00981B85" w:rsidP="00084196">
      <w:pPr>
        <w:spacing w:before="0" w:after="160" w:line="259" w:lineRule="auto"/>
      </w:pPr>
      <w:hyperlink r:id="rId13" w:history="1">
        <w:r w:rsidR="007E0B78" w:rsidRPr="00E47708">
          <w:rPr>
            <w:rStyle w:val="Hyperlink"/>
          </w:rPr>
          <w:t>https://quarch.com/products/quarch-instrument-server</w:t>
        </w:r>
      </w:hyperlink>
    </w:p>
    <w:p w:rsidR="007E0B78" w:rsidRDefault="007E0B78" w:rsidP="00084196">
      <w:pPr>
        <w:spacing w:before="0" w:after="160" w:line="259" w:lineRule="auto"/>
      </w:pPr>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1"/>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DF2C9E" w:rsidRDefault="00DF2C9E" w:rsidP="00DF2C9E">
      <w:pPr>
        <w:pStyle w:val="Note"/>
      </w:pPr>
      <w:r>
        <w:t xml:space="preserve">For </w:t>
      </w:r>
      <w:proofErr w:type="spellStart"/>
      <w:r>
        <w:t>ubuntu</w:t>
      </w:r>
      <w:proofErr w:type="spellEnd"/>
      <w:r>
        <w:t xml:space="preserve">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 xml:space="preserve">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w:t>
      </w:r>
      <w:proofErr w:type="gramStart"/>
      <w:r>
        <w:t>its</w:t>
      </w:r>
      <w:proofErr w:type="gramEnd"/>
      <w:r>
        <w:t xml:space="preserve"> RAM will fill up.</w:t>
      </w:r>
      <w:r w:rsidR="00372166">
        <w:t xml:space="preserve"> “</w:t>
      </w:r>
      <w:proofErr w:type="spellStart"/>
      <w:proofErr w:type="gramStart"/>
      <w:r w:rsidR="00372166">
        <w:t>simpleStream</w:t>
      </w:r>
      <w:proofErr w:type="spellEnd"/>
      <w:proofErr w:type="gram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r>
        <w:t>(</w:t>
      </w:r>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proofErr w:type="gramStart"/>
      <w:r>
        <w:t>multiStreamExample</w:t>
      </w:r>
      <w:proofErr w:type="spellEnd"/>
      <w:proofErr w:type="gram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r w:rsidR="00575EF3">
        <w:t>(</w:t>
      </w:r>
      <w:proofErr w:type="gramEnd"/>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r w:rsidR="00575EF3">
        <w:t>(</w:t>
      </w:r>
      <w:proofErr w:type="gramEnd"/>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proofErr w:type="gramStart"/>
      <w:r>
        <w:rPr>
          <w:i/>
        </w:rPr>
        <w:t>module</w:t>
      </w:r>
      <w:proofErr w:type="gramEnd"/>
      <w:r>
        <w:t xml:space="preserve"> is the module being commanded. </w:t>
      </w:r>
      <w:proofErr w:type="spellStart"/>
      <w:proofErr w:type="gramStart"/>
      <w:r>
        <w:rPr>
          <w:i/>
        </w:rPr>
        <w:t>fileMaxMB</w:t>
      </w:r>
      <w:proofErr w:type="spellEnd"/>
      <w:proofErr w:type="gramEnd"/>
      <w:r>
        <w:t xml:space="preserve"> is the max file size for streamed data files. </w:t>
      </w:r>
      <w:proofErr w:type="spellStart"/>
      <w:proofErr w:type="gramStart"/>
      <w:r w:rsidRPr="00A66987">
        <w:rPr>
          <w:i/>
        </w:rPr>
        <w:t>streamName</w:t>
      </w:r>
      <w:proofErr w:type="spellEnd"/>
      <w:proofErr w:type="gramEnd"/>
      <w:r>
        <w:t xml:space="preserve"> is saved into the header for the stream data file</w:t>
      </w:r>
      <w:r w:rsidR="00A66987">
        <w:t xml:space="preserve">. </w:t>
      </w:r>
      <w:proofErr w:type="spellStart"/>
      <w:proofErr w:type="gramStart"/>
      <w:r w:rsidR="00A66987">
        <w:rPr>
          <w:i/>
        </w:rPr>
        <w:t>streamAverage</w:t>
      </w:r>
      <w:proofErr w:type="spellEnd"/>
      <w:proofErr w:type="gramEnd"/>
      <w:r w:rsidR="00A66987">
        <w:t xml:space="preserve"> is the script average performed in seconds. Can be set to </w:t>
      </w:r>
      <w:proofErr w:type="gramStart"/>
      <w:r w:rsidR="00A66987">
        <w:t>None</w:t>
      </w:r>
      <w:proofErr w:type="gramEnd"/>
      <w:r w:rsidR="00A66987">
        <w:t xml:space="preserve"> if not required.</w:t>
      </w:r>
    </w:p>
    <w:p w:rsidR="0057523D" w:rsidRDefault="00EC45CD" w:rsidP="00F55127">
      <w:pPr>
        <w:pStyle w:val="Code"/>
      </w:pPr>
      <w:proofErr w:type="spellStart"/>
      <w:proofErr w:type="gramStart"/>
      <w:r>
        <w:t>qis.streamRunningStatus</w:t>
      </w:r>
      <w:proofErr w:type="spellEnd"/>
      <w:r>
        <w:t>(</w:t>
      </w:r>
      <w:proofErr w:type="gramEnd"/>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w:t>
      </w:r>
      <w:proofErr w:type="spellStart"/>
      <w:r w:rsidR="003B4E09">
        <w:t>distro</w:t>
      </w:r>
      <w:proofErr w:type="spellEnd"/>
      <w:r w:rsidR="003B4E09">
        <w:t xml:space="preserve">,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proofErr w:type="spellStart"/>
      <w:r>
        <w:t>CentOS</w:t>
      </w:r>
      <w:proofErr w:type="spellEnd"/>
      <w:r>
        <w:t xml:space="preserve">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50305359"/>
      <w:bookmarkStart w:id="78" w:name="_Toc425349828"/>
      <w:bookmarkStart w:id="79" w:name="_Toc422324324"/>
      <w:bookmarkStart w:id="80" w:name="_Toc475542651"/>
      <w:r w:rsidR="00CB6535" w:rsidRPr="00653A65">
        <w:t>Customer</w:t>
      </w:r>
      <w:r w:rsidR="00CB6535">
        <w:t xml:space="preserve"> s</w:t>
      </w:r>
      <w:r w:rsidR="00CB6535" w:rsidRPr="00F007C4">
        <w:t>upport</w:t>
      </w:r>
      <w:bookmarkEnd w:id="77"/>
      <w:bookmarkEnd w:id="78"/>
      <w:bookmarkEnd w:id="79"/>
      <w:r w:rsidR="00CB6535">
        <w:t xml:space="preserve"> from Quarch</w:t>
      </w:r>
      <w:bookmarkEnd w:id="80"/>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DF4F1B">
        <w:fldChar w:fldCharType="begin"/>
      </w:r>
      <w:r w:rsidR="00DF4F1B">
        <w:instrText xml:space="preserve"> HYPERLINK "http://quarch.com/support" </w:instrText>
      </w:r>
      <w:r w:rsidR="00DF4F1B">
        <w:fldChar w:fldCharType="separate"/>
      </w:r>
      <w:r w:rsidRPr="0073759B">
        <w:rPr>
          <w:rStyle w:val="Hyperlink"/>
        </w:rPr>
        <w:t>http://quarch.com/support</w:t>
      </w:r>
      <w:r w:rsidR="00DF4F1B">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Access support from the Quarch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B85" w:rsidRDefault="00981B85" w:rsidP="009F3CE7">
      <w:r>
        <w:separator/>
      </w:r>
    </w:p>
  </w:endnote>
  <w:endnote w:type="continuationSeparator" w:id="0">
    <w:p w:rsidR="00981B85" w:rsidRDefault="00981B85"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DF2C9E">
      <w:t>-05</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EF2406">
      <w:rPr>
        <w:noProof/>
      </w:rPr>
      <w:t>20</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EF2406">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B85" w:rsidRDefault="00981B85" w:rsidP="009F3CE7">
      <w:r>
        <w:separator/>
      </w:r>
    </w:p>
  </w:footnote>
  <w:footnote w:type="continuationSeparator" w:id="0">
    <w:p w:rsidR="00981B85" w:rsidRDefault="00981B85"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094326-E086-4C49-8A1E-9B7AD759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4891</TotalTime>
  <Pages>20</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69</cp:revision>
  <cp:lastPrinted>2017-03-16T16:23:00Z</cp:lastPrinted>
  <dcterms:created xsi:type="dcterms:W3CDTF">2017-02-22T11:54:00Z</dcterms:created>
  <dcterms:modified xsi:type="dcterms:W3CDTF">2018-05-14T12:38:00Z</dcterms:modified>
</cp:coreProperties>
</file>